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CE50" w14:textId="2EFDFE0E" w:rsidR="00CB724D" w:rsidRDefault="00453564" w:rsidP="005F3533">
      <w:pPr>
        <w:pStyle w:val="1"/>
      </w:pPr>
      <w:bookmarkStart w:id="0" w:name="_נספח_ד'_–_1"/>
      <w:bookmarkStart w:id="1" w:name="_נספח_ד_–"/>
      <w:bookmarkEnd w:id="0"/>
      <w:bookmarkEnd w:id="1"/>
      <w:r>
        <w:rPr>
          <w:rFonts w:hint="cs"/>
          <w:rtl/>
        </w:rPr>
        <w:t>מבוא</w:t>
      </w:r>
    </w:p>
    <w:p w14:paraId="588A8AF5" w14:textId="54239C31" w:rsidR="009C292C" w:rsidRPr="00453564" w:rsidRDefault="000610B4" w:rsidP="00750B1A">
      <w:pPr>
        <w:pStyle w:val="2"/>
      </w:pPr>
      <w:r w:rsidRPr="00453564">
        <w:rPr>
          <w:rFonts w:hint="cs"/>
          <w:rtl/>
        </w:rPr>
        <w:t>תחום</w:t>
      </w:r>
      <w:r w:rsidR="00253848" w:rsidRPr="00453564">
        <w:rPr>
          <w:rFonts w:hint="cs"/>
          <w:rtl/>
        </w:rPr>
        <w:t xml:space="preserve"> </w:t>
      </w:r>
      <w:r w:rsidR="00CB724D" w:rsidRPr="00453564">
        <w:rPr>
          <w:rFonts w:hint="cs"/>
          <w:rtl/>
        </w:rPr>
        <w:t xml:space="preserve">פרסומים והוראות תכ"ם </w:t>
      </w:r>
      <w:r w:rsidR="001548D2" w:rsidRPr="00453564">
        <w:rPr>
          <w:rFonts w:hint="cs"/>
          <w:rtl/>
        </w:rPr>
        <w:t>פ</w:t>
      </w:r>
      <w:r w:rsidR="00253848" w:rsidRPr="00453564">
        <w:rPr>
          <w:rFonts w:hint="cs"/>
          <w:rtl/>
        </w:rPr>
        <w:t>ו</w:t>
      </w:r>
      <w:r w:rsidR="001548D2" w:rsidRPr="00453564">
        <w:rPr>
          <w:rFonts w:hint="cs"/>
          <w:rtl/>
        </w:rPr>
        <w:t xml:space="preserve">על </w:t>
      </w:r>
      <w:r w:rsidR="00C76B4B">
        <w:rPr>
          <w:rFonts w:hint="cs"/>
          <w:rtl/>
        </w:rPr>
        <w:t>על מנת לשפר את חווית השימוש בהוראות</w:t>
      </w:r>
      <w:r w:rsidR="006D4C33">
        <w:rPr>
          <w:rFonts w:hint="cs"/>
          <w:rtl/>
        </w:rPr>
        <w:t>, לחדש ולהתאים את ההנחיות לצרכי המשתמשים.</w:t>
      </w:r>
      <w:r w:rsidR="00C76B4B">
        <w:rPr>
          <w:rFonts w:hint="cs"/>
          <w:rtl/>
        </w:rPr>
        <w:t xml:space="preserve"> </w:t>
      </w:r>
    </w:p>
    <w:p w14:paraId="18A871AA" w14:textId="75B27F52" w:rsidR="006D4C33" w:rsidRPr="006D4C33" w:rsidRDefault="009E7CCF" w:rsidP="009E7CCF">
      <w:pPr>
        <w:pStyle w:val="2"/>
      </w:pPr>
      <w:bookmarkStart w:id="2" w:name="_Ref75080298"/>
      <w:r>
        <w:rPr>
          <w:rFonts w:hint="cs"/>
          <w:rtl/>
        </w:rPr>
        <w:t xml:space="preserve">במסגרת </w:t>
      </w:r>
      <w:r w:rsidR="006D4C33">
        <w:rPr>
          <w:rFonts w:hint="cs"/>
          <w:rtl/>
        </w:rPr>
        <w:t xml:space="preserve">האמור לעיל, </w:t>
      </w:r>
      <w:r w:rsidR="00C97BF7">
        <w:rPr>
          <w:rFonts w:hint="cs"/>
          <w:rtl/>
        </w:rPr>
        <w:t>ב</w:t>
      </w:r>
      <w:r w:rsidR="00FB1CC6" w:rsidRPr="00453564">
        <w:rPr>
          <w:rFonts w:hint="cs"/>
          <w:rtl/>
        </w:rPr>
        <w:t>חודש אוגוסט 20</w:t>
      </w:r>
      <w:r w:rsidR="007E0982" w:rsidRPr="00453564">
        <w:rPr>
          <w:rFonts w:hint="cs"/>
          <w:rtl/>
        </w:rPr>
        <w:t>21</w:t>
      </w:r>
      <w:r w:rsidR="00FB1CC6" w:rsidRPr="00453564">
        <w:rPr>
          <w:rFonts w:hint="cs"/>
          <w:rtl/>
        </w:rPr>
        <w:t xml:space="preserve"> </w:t>
      </w:r>
      <w:r w:rsidR="001D34D2">
        <w:rPr>
          <w:rFonts w:hint="cs"/>
          <w:rtl/>
        </w:rPr>
        <w:t>בוצעו שינוי</w:t>
      </w:r>
      <w:r>
        <w:rPr>
          <w:rFonts w:hint="cs"/>
          <w:rtl/>
        </w:rPr>
        <w:t>י</w:t>
      </w:r>
      <w:r w:rsidR="001D34D2">
        <w:rPr>
          <w:rFonts w:hint="cs"/>
          <w:rtl/>
        </w:rPr>
        <w:t>ם</w:t>
      </w:r>
      <w:r w:rsidR="00C76B4B">
        <w:rPr>
          <w:rFonts w:hint="cs"/>
          <w:rtl/>
        </w:rPr>
        <w:t xml:space="preserve"> </w:t>
      </w:r>
      <w:r w:rsidR="001D34D2">
        <w:rPr>
          <w:rFonts w:hint="cs"/>
          <w:rtl/>
        </w:rPr>
        <w:t>ב</w:t>
      </w:r>
      <w:r w:rsidR="00126885">
        <w:rPr>
          <w:rtl/>
        </w:rPr>
        <w:t>מבנ</w:t>
      </w:r>
      <w:r w:rsidR="00126885">
        <w:rPr>
          <w:rFonts w:hint="cs"/>
          <w:rtl/>
        </w:rPr>
        <w:t xml:space="preserve">ה פרקי </w:t>
      </w:r>
      <w:proofErr w:type="spellStart"/>
      <w:r w:rsidR="00126885">
        <w:rPr>
          <w:rFonts w:hint="cs"/>
          <w:rtl/>
        </w:rPr>
        <w:t>התכ</w:t>
      </w:r>
      <w:proofErr w:type="spellEnd"/>
      <w:r w:rsidR="00126885">
        <w:rPr>
          <w:rFonts w:hint="cs"/>
          <w:rtl/>
        </w:rPr>
        <w:t>''ם,</w:t>
      </w:r>
      <w:r w:rsidR="00B864D5" w:rsidRPr="00453564">
        <w:rPr>
          <w:rtl/>
        </w:rPr>
        <w:t xml:space="preserve"> </w:t>
      </w:r>
      <w:r>
        <w:rPr>
          <w:rFonts w:hint="cs"/>
          <w:rtl/>
        </w:rPr>
        <w:t>לרבות העברת</w:t>
      </w:r>
      <w:r w:rsidR="004B3089">
        <w:rPr>
          <w:rFonts w:hint="cs"/>
          <w:rtl/>
        </w:rPr>
        <w:t xml:space="preserve"> הוראות </w:t>
      </w:r>
      <w:proofErr w:type="spellStart"/>
      <w:r w:rsidR="004B3089">
        <w:rPr>
          <w:rFonts w:hint="cs"/>
          <w:rtl/>
        </w:rPr>
        <w:t>התכ</w:t>
      </w:r>
      <w:proofErr w:type="spellEnd"/>
      <w:r w:rsidR="004B3089">
        <w:rPr>
          <w:rFonts w:hint="cs"/>
          <w:rtl/>
        </w:rPr>
        <w:t xml:space="preserve">''ם </w:t>
      </w:r>
      <w:r w:rsidR="00126885">
        <w:rPr>
          <w:rFonts w:hint="cs"/>
          <w:rtl/>
        </w:rPr>
        <w:t xml:space="preserve">בנושא </w:t>
      </w:r>
      <w:r w:rsidR="00126885" w:rsidRPr="00126885">
        <w:rPr>
          <w:rFonts w:cs="Arial"/>
          <w:rtl/>
        </w:rPr>
        <w:t>נותני שירותים חיצוניים ועובדי קבלן</w:t>
      </w:r>
      <w:r w:rsidR="00126885">
        <w:rPr>
          <w:rFonts w:hint="cs"/>
          <w:rtl/>
        </w:rPr>
        <w:t xml:space="preserve"> </w:t>
      </w:r>
      <w:r w:rsidR="004B3089">
        <w:rPr>
          <w:rFonts w:hint="cs"/>
          <w:rtl/>
        </w:rPr>
        <w:t xml:space="preserve">לפרק חדש </w:t>
      </w:r>
      <w:r w:rsidR="00126885">
        <w:rPr>
          <w:rtl/>
        </w:rPr>
        <w:t>–</w:t>
      </w:r>
      <w:r w:rsidR="00126885">
        <w:rPr>
          <w:rFonts w:hint="cs"/>
          <w:rtl/>
        </w:rPr>
        <w:t xml:space="preserve"> פרק 8, </w:t>
      </w:r>
      <w:r w:rsidR="00453564" w:rsidRPr="00453564">
        <w:rPr>
          <w:rFonts w:hint="cs"/>
          <w:rtl/>
        </w:rPr>
        <w:t>כמפורט בהוראה זו</w:t>
      </w:r>
      <w:r w:rsidR="00B864D5" w:rsidRPr="00453564">
        <w:rPr>
          <w:rFonts w:hint="cs"/>
          <w:rtl/>
        </w:rPr>
        <w:t>.</w:t>
      </w:r>
      <w:r w:rsidR="00B864D5" w:rsidRPr="00453564">
        <w:rPr>
          <w:rtl/>
        </w:rPr>
        <w:t xml:space="preserve"> </w:t>
      </w:r>
    </w:p>
    <w:p w14:paraId="63AEEC9B" w14:textId="0F3631A7" w:rsidR="00B864D5" w:rsidRPr="00453564" w:rsidRDefault="004B3089" w:rsidP="00126885">
      <w:pPr>
        <w:pStyle w:val="2"/>
      </w:pPr>
      <w:r>
        <w:rPr>
          <w:rFonts w:cs="Arial" w:hint="cs"/>
          <w:rtl/>
        </w:rPr>
        <w:t xml:space="preserve">לפירוט בעניין </w:t>
      </w:r>
      <w:r w:rsidR="006D4C33">
        <w:rPr>
          <w:rFonts w:cs="Arial" w:hint="cs"/>
          <w:rtl/>
        </w:rPr>
        <w:t xml:space="preserve">מספרי ההוראות החדשים והישנים, </w:t>
      </w:r>
      <w:r w:rsidR="00B864D5" w:rsidRPr="00453564">
        <w:rPr>
          <w:rFonts w:hint="cs"/>
          <w:rtl/>
        </w:rPr>
        <w:t xml:space="preserve">ראה </w:t>
      </w:r>
      <w:hyperlink w:anchor="נספח_א" w:history="1">
        <w:r w:rsidR="00B864D5" w:rsidRPr="006D4C33">
          <w:rPr>
            <w:rStyle w:val="Hyperlink"/>
            <w:rFonts w:hint="cs"/>
            <w:rtl/>
          </w:rPr>
          <w:t xml:space="preserve">נספח א </w:t>
        </w:r>
        <w:r w:rsidR="00B864D5" w:rsidRPr="006D4C33">
          <w:rPr>
            <w:rStyle w:val="Hyperlink"/>
            <w:rtl/>
          </w:rPr>
          <w:t>–</w:t>
        </w:r>
        <w:r w:rsidR="00B864D5" w:rsidRPr="006D4C33">
          <w:rPr>
            <w:rStyle w:val="Hyperlink"/>
            <w:rFonts w:hint="cs"/>
            <w:rtl/>
          </w:rPr>
          <w:t xml:space="preserve"> טבלת המרת מספרי</w:t>
        </w:r>
        <w:r w:rsidR="006D4C33" w:rsidRPr="006D4C33">
          <w:rPr>
            <w:rStyle w:val="Hyperlink"/>
            <w:rFonts w:hint="cs"/>
            <w:rtl/>
          </w:rPr>
          <w:t xml:space="preserve"> הוראות פרק </w:t>
        </w:r>
        <w:r w:rsidR="00126885">
          <w:rPr>
            <w:rStyle w:val="Hyperlink"/>
            <w:rFonts w:hint="cs"/>
            <w:rtl/>
          </w:rPr>
          <w:t xml:space="preserve">8 - </w:t>
        </w:r>
        <w:r w:rsidR="00126885" w:rsidRPr="00126885">
          <w:rPr>
            <w:rStyle w:val="Hyperlink"/>
            <w:rFonts w:cs="Arial"/>
            <w:rtl/>
          </w:rPr>
          <w:t>נותני שירותים חיצוניים ועובדי קבלן</w:t>
        </w:r>
        <w:r w:rsidR="00B864D5" w:rsidRPr="006D4C33">
          <w:rPr>
            <w:rStyle w:val="Hyperlink"/>
            <w:rFonts w:hint="cs"/>
            <w:rtl/>
          </w:rPr>
          <w:t>.</w:t>
        </w:r>
        <w:bookmarkEnd w:id="2"/>
      </w:hyperlink>
    </w:p>
    <w:p w14:paraId="086EA731" w14:textId="7CD3D069" w:rsidR="00AD606B" w:rsidRDefault="003D74AF" w:rsidP="00126885">
      <w:pPr>
        <w:pStyle w:val="Heading1"/>
      </w:pPr>
      <w:bookmarkStart w:id="3" w:name="_Ref75079176"/>
      <w:r>
        <w:rPr>
          <w:rFonts w:hint="cs"/>
          <w:rtl/>
        </w:rPr>
        <w:t xml:space="preserve">מבנה פרק </w:t>
      </w:r>
      <w:r w:rsidR="00126885">
        <w:rPr>
          <w:rFonts w:hint="cs"/>
          <w:rtl/>
        </w:rPr>
        <w:t>8</w:t>
      </w:r>
      <w:r w:rsidR="00453564">
        <w:rPr>
          <w:rFonts w:hint="cs"/>
          <w:rtl/>
        </w:rPr>
        <w:t xml:space="preserve"> </w:t>
      </w:r>
      <w:r w:rsidR="00453564">
        <w:rPr>
          <w:rtl/>
        </w:rPr>
        <w:t>–</w:t>
      </w:r>
      <w:r w:rsidR="00453564">
        <w:rPr>
          <w:rFonts w:hint="cs"/>
          <w:rtl/>
        </w:rPr>
        <w:t xml:space="preserve"> </w:t>
      </w:r>
      <w:bookmarkEnd w:id="3"/>
      <w:r w:rsidR="00126885" w:rsidRPr="00126885">
        <w:rPr>
          <w:rFonts w:cs="Arial"/>
          <w:rtl/>
        </w:rPr>
        <w:t>נותני שירותים חיצוניים ועובדי קבלן</w:t>
      </w:r>
    </w:p>
    <w:p w14:paraId="56BA161B" w14:textId="36432E1E" w:rsidR="00AD606B" w:rsidRDefault="00126885" w:rsidP="00126885">
      <w:pPr>
        <w:pStyle w:val="2"/>
      </w:pPr>
      <w:bookmarkStart w:id="4" w:name="_Ref75079949"/>
      <w:r>
        <w:rPr>
          <w:rFonts w:hint="cs"/>
          <w:rtl/>
        </w:rPr>
        <w:t xml:space="preserve">פרק 8 החדש בנושא </w:t>
      </w:r>
      <w:r w:rsidRPr="00126885">
        <w:rPr>
          <w:rFonts w:cs="Arial"/>
          <w:rtl/>
        </w:rPr>
        <w:t>נותני שירותים חיצוניים ועובדי קבלן</w:t>
      </w:r>
      <w:r w:rsidR="00B557E6">
        <w:rPr>
          <w:rFonts w:hint="cs"/>
          <w:rtl/>
        </w:rPr>
        <w:t xml:space="preserve">, </w:t>
      </w:r>
      <w:r w:rsidR="003D74AF">
        <w:rPr>
          <w:rFonts w:hint="cs"/>
          <w:rtl/>
        </w:rPr>
        <w:t>מחולק ל</w:t>
      </w:r>
      <w:r w:rsidR="00B557E6">
        <w:rPr>
          <w:rFonts w:hint="cs"/>
          <w:rtl/>
        </w:rPr>
        <w:t>-</w:t>
      </w:r>
      <w:r>
        <w:rPr>
          <w:rFonts w:hint="cs"/>
          <w:rtl/>
        </w:rPr>
        <w:t>4</w:t>
      </w:r>
      <w:r w:rsidR="00B557E6">
        <w:rPr>
          <w:rFonts w:hint="cs"/>
          <w:rtl/>
        </w:rPr>
        <w:t xml:space="preserve"> </w:t>
      </w:r>
      <w:r w:rsidR="003D74AF">
        <w:rPr>
          <w:rFonts w:hint="cs"/>
          <w:rtl/>
        </w:rPr>
        <w:t>פרקי משנה</w:t>
      </w:r>
      <w:bookmarkEnd w:id="4"/>
      <w:r w:rsidR="001D34D2">
        <w:rPr>
          <w:rFonts w:hint="cs"/>
          <w:rtl/>
        </w:rPr>
        <w:t>, כמפורט להלן</w:t>
      </w:r>
      <w:r w:rsidR="00B557E6">
        <w:rPr>
          <w:rFonts w:hint="cs"/>
          <w:rtl/>
        </w:rPr>
        <w:t xml:space="preserve">: </w:t>
      </w:r>
    </w:p>
    <w:p w14:paraId="3BEEFACD" w14:textId="51D25E75" w:rsidR="00AD606B" w:rsidRDefault="00126885" w:rsidP="00B557E6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8</w:t>
      </w:r>
      <w:r w:rsidR="00B557E6">
        <w:rPr>
          <w:rFonts w:hint="cs"/>
          <w:rtl/>
        </w:rPr>
        <w:t>.0 -</w:t>
      </w:r>
      <w:r w:rsidR="001607EC">
        <w:rPr>
          <w:rFonts w:hint="cs"/>
          <w:rtl/>
        </w:rPr>
        <w:t xml:space="preserve"> </w:t>
      </w:r>
      <w:r w:rsidR="00B557E6">
        <w:rPr>
          <w:rFonts w:hint="cs"/>
          <w:rtl/>
        </w:rPr>
        <w:t xml:space="preserve">הגדרות. </w:t>
      </w:r>
    </w:p>
    <w:p w14:paraId="5A186103" w14:textId="455FBADA" w:rsidR="00AD606B" w:rsidRDefault="00126885" w:rsidP="00126885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8</w:t>
      </w:r>
      <w:r w:rsidR="00B557E6">
        <w:rPr>
          <w:rFonts w:hint="cs"/>
          <w:rtl/>
        </w:rPr>
        <w:t xml:space="preserve">.1 - </w:t>
      </w:r>
      <w:r w:rsidRPr="00126885">
        <w:rPr>
          <w:rFonts w:cs="Arial"/>
          <w:rtl/>
        </w:rPr>
        <w:t>העסקת נותני שירותים חיצוניים</w:t>
      </w:r>
      <w:r w:rsidR="00B557E6">
        <w:rPr>
          <w:rFonts w:cs="Arial" w:hint="cs"/>
          <w:rtl/>
        </w:rPr>
        <w:t>.</w:t>
      </w:r>
      <w:r w:rsidR="006A0B04">
        <w:rPr>
          <w:rFonts w:hint="cs"/>
          <w:rtl/>
        </w:rPr>
        <w:t xml:space="preserve"> </w:t>
      </w:r>
    </w:p>
    <w:p w14:paraId="744EA86C" w14:textId="36FBDB71" w:rsidR="00AD606B" w:rsidRDefault="00126885" w:rsidP="00126885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8</w:t>
      </w:r>
      <w:r w:rsidR="00B557E6">
        <w:rPr>
          <w:rFonts w:hint="cs"/>
          <w:rtl/>
        </w:rPr>
        <w:t xml:space="preserve">.2 </w:t>
      </w:r>
      <w:r w:rsidR="001607EC">
        <w:rPr>
          <w:rFonts w:hint="cs"/>
          <w:rtl/>
        </w:rPr>
        <w:t xml:space="preserve">- </w:t>
      </w:r>
      <w:r w:rsidRPr="00126885">
        <w:rPr>
          <w:rFonts w:cs="Arial"/>
          <w:rtl/>
        </w:rPr>
        <w:t>העסקת עובדי קבלן</w:t>
      </w:r>
      <w:r w:rsidR="00B557E6">
        <w:rPr>
          <w:rFonts w:hint="cs"/>
          <w:rtl/>
        </w:rPr>
        <w:t xml:space="preserve">. </w:t>
      </w:r>
    </w:p>
    <w:p w14:paraId="08A02C80" w14:textId="10449F51" w:rsidR="00AD606B" w:rsidRDefault="00126885" w:rsidP="00126885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8</w:t>
      </w:r>
      <w:r w:rsidR="00B557E6">
        <w:rPr>
          <w:rFonts w:hint="cs"/>
          <w:rtl/>
        </w:rPr>
        <w:t>.3</w:t>
      </w:r>
      <w:r w:rsidR="001607EC">
        <w:rPr>
          <w:rFonts w:hint="cs"/>
          <w:rtl/>
        </w:rPr>
        <w:t xml:space="preserve"> - </w:t>
      </w:r>
      <w:r w:rsidRPr="00126885">
        <w:rPr>
          <w:rFonts w:cs="Arial"/>
          <w:rtl/>
        </w:rPr>
        <w:t>תשלום לחברי ועדות</w:t>
      </w:r>
      <w:r w:rsidR="0068500A">
        <w:rPr>
          <w:rFonts w:hint="cs"/>
          <w:rtl/>
        </w:rPr>
        <w:t xml:space="preserve">. </w:t>
      </w:r>
    </w:p>
    <w:p w14:paraId="00CFAEE8" w14:textId="252EE164" w:rsidR="001D34D2" w:rsidRDefault="001D34D2" w:rsidP="004B3089">
      <w:pPr>
        <w:pStyle w:val="2"/>
      </w:pPr>
      <w:r>
        <w:rPr>
          <w:rFonts w:hint="cs"/>
          <w:rtl/>
        </w:rPr>
        <w:t xml:space="preserve">הוראות </w:t>
      </w:r>
      <w:proofErr w:type="spellStart"/>
      <w:r w:rsidR="00AB3C4D">
        <w:rPr>
          <w:rFonts w:hint="cs"/>
          <w:rtl/>
        </w:rPr>
        <w:t>התכ</w:t>
      </w:r>
      <w:proofErr w:type="spellEnd"/>
      <w:r w:rsidR="00AB3C4D">
        <w:rPr>
          <w:rFonts w:hint="cs"/>
          <w:rtl/>
        </w:rPr>
        <w:t>''ם</w:t>
      </w:r>
      <w:r w:rsidR="004B3089">
        <w:rPr>
          <w:rFonts w:hint="cs"/>
          <w:rtl/>
        </w:rPr>
        <w:t xml:space="preserve"> בנושאים האמורים לעיל, </w:t>
      </w:r>
      <w:r w:rsidR="00AB3C4D">
        <w:rPr>
          <w:rFonts w:hint="cs"/>
          <w:rtl/>
        </w:rPr>
        <w:t>מצויות תחת פרקי משנה אלה, כמפורט ב</w:t>
      </w:r>
      <w:hyperlink w:anchor="נספח_א" w:history="1">
        <w:r w:rsidR="00AB3C4D" w:rsidRPr="006D4C33">
          <w:rPr>
            <w:rStyle w:val="Hyperlink"/>
            <w:rFonts w:hint="cs"/>
            <w:rtl/>
          </w:rPr>
          <w:t xml:space="preserve">נספח א </w:t>
        </w:r>
        <w:r w:rsidR="00AB3C4D" w:rsidRPr="006D4C33">
          <w:rPr>
            <w:rStyle w:val="Hyperlink"/>
            <w:rtl/>
          </w:rPr>
          <w:t>–</w:t>
        </w:r>
        <w:r w:rsidR="00AB3C4D" w:rsidRPr="006D4C33">
          <w:rPr>
            <w:rStyle w:val="Hyperlink"/>
            <w:rFonts w:hint="cs"/>
            <w:rtl/>
          </w:rPr>
          <w:t xml:space="preserve"> טבלת המרת מספרי הוראות פרק </w:t>
        </w:r>
        <w:r w:rsidR="00126885">
          <w:rPr>
            <w:rStyle w:val="Hyperlink"/>
            <w:rFonts w:hint="cs"/>
            <w:rtl/>
          </w:rPr>
          <w:t xml:space="preserve">8 - </w:t>
        </w:r>
        <w:r w:rsidR="00126885" w:rsidRPr="00126885">
          <w:rPr>
            <w:rStyle w:val="Hyperlink"/>
            <w:rFonts w:cs="Arial"/>
            <w:rtl/>
          </w:rPr>
          <w:t>נותני שירותים חיצוניים ועובדי קבלן</w:t>
        </w:r>
        <w:r w:rsidR="00AB3C4D" w:rsidRPr="006D4C33">
          <w:rPr>
            <w:rStyle w:val="Hyperlink"/>
            <w:rFonts w:hint="cs"/>
            <w:rtl/>
          </w:rPr>
          <w:t>.</w:t>
        </w:r>
      </w:hyperlink>
    </w:p>
    <w:p w14:paraId="51036E82" w14:textId="77777777" w:rsidR="00CB724D" w:rsidRPr="00163834" w:rsidRDefault="00CB724D" w:rsidP="00FB1CC6">
      <w:pPr>
        <w:pStyle w:val="Heading1"/>
        <w:rPr>
          <w:rtl/>
        </w:rPr>
      </w:pPr>
      <w:r>
        <w:rPr>
          <w:rFonts w:hint="cs"/>
          <w:rtl/>
        </w:rPr>
        <w:t>נספחים</w:t>
      </w:r>
    </w:p>
    <w:p w14:paraId="70095976" w14:textId="4113E0AE" w:rsidR="00B864D5" w:rsidRPr="00AD1241" w:rsidRDefault="00AD1241" w:rsidP="00126885">
      <w:pPr>
        <w:pStyle w:val="2"/>
        <w:rPr>
          <w:rStyle w:val="Hyperlink"/>
        </w:rPr>
      </w:pPr>
      <w:r>
        <w:rPr>
          <w:u w:color="3464BA"/>
          <w:rtl/>
        </w:rPr>
        <w:fldChar w:fldCharType="begin"/>
      </w:r>
      <w:r w:rsidR="00800394">
        <w:rPr>
          <w:u w:color="3464BA"/>
        </w:rPr>
        <w:instrText>HYPERLINK  \l "</w:instrText>
      </w:r>
      <w:r w:rsidR="00800394">
        <w:rPr>
          <w:u w:color="3464BA"/>
          <w:rtl/>
        </w:rPr>
        <w:instrText>נספח_א</w:instrText>
      </w:r>
      <w:r w:rsidR="00800394">
        <w:rPr>
          <w:u w:color="3464BA"/>
        </w:rPr>
        <w:instrText>"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B864D5" w:rsidRPr="00AD1241">
        <w:rPr>
          <w:rStyle w:val="Hyperlink"/>
          <w:rFonts w:hint="cs"/>
          <w:rtl/>
        </w:rPr>
        <w:t xml:space="preserve">נספח א </w:t>
      </w:r>
      <w:r w:rsidR="00B864D5" w:rsidRPr="00AD1241">
        <w:rPr>
          <w:rStyle w:val="Hyperlink"/>
          <w:rtl/>
        </w:rPr>
        <w:t>–</w:t>
      </w:r>
      <w:r w:rsidR="00B864D5" w:rsidRPr="00AD1241">
        <w:rPr>
          <w:rStyle w:val="Hyperlink"/>
          <w:rFonts w:hint="cs"/>
          <w:rtl/>
        </w:rPr>
        <w:t xml:space="preserve"> טבלת המרת מספרי </w:t>
      </w:r>
      <w:r>
        <w:rPr>
          <w:rStyle w:val="Hyperlink"/>
          <w:rFonts w:hint="cs"/>
          <w:rtl/>
        </w:rPr>
        <w:t xml:space="preserve">הוראות פרק </w:t>
      </w:r>
      <w:r w:rsidR="00126885">
        <w:rPr>
          <w:rStyle w:val="Hyperlink"/>
          <w:rFonts w:hint="cs"/>
          <w:rtl/>
        </w:rPr>
        <w:t>8</w:t>
      </w:r>
      <w:r>
        <w:rPr>
          <w:rStyle w:val="Hyperlink"/>
          <w:rFonts w:hint="cs"/>
          <w:rtl/>
        </w:rPr>
        <w:t xml:space="preserve"> </w:t>
      </w:r>
      <w:r>
        <w:rPr>
          <w:rStyle w:val="Hyperlink"/>
          <w:rtl/>
        </w:rPr>
        <w:t>–</w:t>
      </w:r>
      <w:r w:rsidR="00126885">
        <w:rPr>
          <w:rStyle w:val="Hyperlink"/>
          <w:rFonts w:hint="cs"/>
          <w:rtl/>
        </w:rPr>
        <w:t xml:space="preserve"> </w:t>
      </w:r>
      <w:r w:rsidR="00126885" w:rsidRPr="00126885">
        <w:rPr>
          <w:rStyle w:val="Hyperlink"/>
          <w:rFonts w:cs="Arial"/>
          <w:rtl/>
        </w:rPr>
        <w:t>נותני שירותים חיצוניים ועובדי קבלן</w:t>
      </w:r>
      <w:r w:rsidR="00B864D5" w:rsidRPr="00AD1241">
        <w:rPr>
          <w:rStyle w:val="Hyperlink"/>
          <w:rFonts w:hint="cs"/>
          <w:rtl/>
        </w:rPr>
        <w:t>.</w:t>
      </w:r>
    </w:p>
    <w:p w14:paraId="79835DF9" w14:textId="14FC6FE5" w:rsidR="00CB724D" w:rsidRPr="00AD1241" w:rsidRDefault="00AD1241" w:rsidP="00AD1241">
      <w:pPr>
        <w:pStyle w:val="2"/>
        <w:rPr>
          <w:rStyle w:val="Hyperlink"/>
          <w:b/>
          <w:bCs/>
        </w:rPr>
      </w:pPr>
      <w:r>
        <w:rPr>
          <w:u w:color="3464BA"/>
          <w:rtl/>
        </w:rPr>
        <w:fldChar w:fldCharType="end"/>
      </w:r>
      <w:r>
        <w:rPr>
          <w:u w:color="3464BA"/>
          <w:rtl/>
        </w:rPr>
        <w:fldChar w:fldCharType="begin"/>
      </w:r>
      <w:r w:rsidR="00800394">
        <w:rPr>
          <w:u w:color="3464BA"/>
        </w:rPr>
        <w:instrText>HYPERLINK</w:instrText>
      </w:r>
      <w:r w:rsidR="00800394">
        <w:rPr>
          <w:u w:color="3464BA"/>
          <w:rtl/>
        </w:rPr>
        <w:instrText xml:space="preserve">  \</w:instrText>
      </w:r>
      <w:r w:rsidR="00800394">
        <w:rPr>
          <w:u w:color="3464BA"/>
        </w:rPr>
        <w:instrText>l</w:instrText>
      </w:r>
      <w:r w:rsidR="00800394">
        <w:rPr>
          <w:u w:color="3464BA"/>
          <w:rtl/>
        </w:rPr>
        <w:instrText xml:space="preserve"> "נספח_ב"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CB724D" w:rsidRPr="00AD1241">
        <w:rPr>
          <w:rStyle w:val="Hyperlink"/>
          <w:rFonts w:hint="cs"/>
          <w:rtl/>
        </w:rPr>
        <w:t xml:space="preserve">נספח </w:t>
      </w:r>
      <w:r w:rsidR="00792837" w:rsidRPr="00AD1241">
        <w:rPr>
          <w:rStyle w:val="Hyperlink"/>
          <w:rFonts w:hint="cs"/>
          <w:rtl/>
        </w:rPr>
        <w:t>ב</w:t>
      </w:r>
      <w:r w:rsidR="00B864D5" w:rsidRPr="00AD1241">
        <w:rPr>
          <w:rStyle w:val="Hyperlink"/>
          <w:rFonts w:hint="cs"/>
          <w:rtl/>
        </w:rPr>
        <w:t xml:space="preserve"> </w:t>
      </w:r>
      <w:r w:rsidR="00CB724D" w:rsidRPr="00AD1241">
        <w:rPr>
          <w:rStyle w:val="Hyperlink"/>
          <w:rFonts w:hint="cs"/>
          <w:rtl/>
        </w:rPr>
        <w:t>– טבלת שינויים שבוצעו ב</w:t>
      </w:r>
      <w:r w:rsidRPr="00AD1241">
        <w:rPr>
          <w:rStyle w:val="Hyperlink"/>
          <w:rFonts w:hint="cs"/>
          <w:rtl/>
        </w:rPr>
        <w:t>הוראה</w:t>
      </w:r>
      <w:r w:rsidR="00CB724D" w:rsidRPr="00AD1241">
        <w:rPr>
          <w:rStyle w:val="Hyperlink"/>
          <w:rFonts w:hint="cs"/>
          <w:rtl/>
        </w:rPr>
        <w:t>.</w:t>
      </w:r>
    </w:p>
    <w:bookmarkStart w:id="5" w:name="נספח_א"/>
    <w:bookmarkEnd w:id="5"/>
    <w:p w14:paraId="62211CCD" w14:textId="7B976F41" w:rsidR="00B864D5" w:rsidRDefault="00AD1241" w:rsidP="00FB1CC6">
      <w:pPr>
        <w:pStyle w:val="-"/>
        <w:rPr>
          <w:rtl/>
        </w:rPr>
      </w:pPr>
      <w:r>
        <w:rPr>
          <w:rFonts w:eastAsia="Times New Roman" w:cstheme="minorBidi"/>
          <w:b w:val="0"/>
          <w:bCs w:val="0"/>
          <w:color w:val="auto"/>
          <w:spacing w:val="0"/>
          <w:kern w:val="0"/>
          <w:u w:color="3464BA"/>
          <w:rtl/>
        </w:rPr>
        <w:lastRenderedPageBreak/>
        <w:fldChar w:fldCharType="end"/>
      </w:r>
      <w:r w:rsidR="00B864D5">
        <w:rPr>
          <w:rFonts w:hint="cs"/>
          <w:rtl/>
        </w:rPr>
        <w:t>נספח א</w:t>
      </w:r>
    </w:p>
    <w:p w14:paraId="5C26F4DC" w14:textId="01085EB1" w:rsidR="00B864D5" w:rsidRDefault="00B864D5" w:rsidP="00126885">
      <w:pPr>
        <w:pStyle w:val="-0"/>
        <w:rPr>
          <w:rtl/>
        </w:rPr>
      </w:pPr>
      <w:r>
        <w:rPr>
          <w:rFonts w:hint="cs"/>
          <w:rtl/>
        </w:rPr>
        <w:t xml:space="preserve">טבלת המרת מספרי </w:t>
      </w:r>
      <w:r w:rsidR="006D4C33">
        <w:rPr>
          <w:rFonts w:hint="cs"/>
          <w:rtl/>
        </w:rPr>
        <w:t xml:space="preserve">הוראות פרק </w:t>
      </w:r>
      <w:r w:rsidR="00126885">
        <w:rPr>
          <w:rFonts w:hint="cs"/>
          <w:rtl/>
        </w:rPr>
        <w:t xml:space="preserve">8 - </w:t>
      </w:r>
      <w:r w:rsidR="00126885" w:rsidRPr="00126885">
        <w:rPr>
          <w:rFonts w:cs="Arial"/>
          <w:rtl/>
        </w:rPr>
        <w:t>נותני שירותים חיצוניים ועובדי קבלן</w:t>
      </w:r>
    </w:p>
    <w:p w14:paraId="0823D01B" w14:textId="77777777" w:rsidR="00B864D5" w:rsidRDefault="00B864D5" w:rsidP="00FB1CC6">
      <w:pPr>
        <w:rPr>
          <w:rtl/>
        </w:rPr>
      </w:pPr>
    </w:p>
    <w:bookmarkStart w:id="6" w:name="_MON_1690108410"/>
    <w:bookmarkEnd w:id="6"/>
    <w:p w14:paraId="2DFD5891" w14:textId="12AA5DAB" w:rsidR="004B3089" w:rsidRDefault="00765999" w:rsidP="00FB1CC6">
      <w:pPr>
        <w:rPr>
          <w:rtl/>
        </w:rPr>
      </w:pPr>
      <w:r>
        <w:object w:dxaOrig="1550" w:dyaOrig="990" w14:anchorId="5615C6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טבלת המרת מספרי הוראות פרק 8 - נותני שירותים חיצוניים ועובדי קבלן" style="width:77.25pt;height:49.5pt" o:ole="">
            <v:imagedata r:id="rId12" o:title=""/>
          </v:shape>
          <o:OLEObject Type="Embed" ProgID="Excel.Sheet.12" ShapeID="_x0000_i1025" DrawAspect="Icon" ObjectID="_1754640957" r:id="rId13"/>
        </w:object>
      </w:r>
    </w:p>
    <w:p w14:paraId="14115E5C" w14:textId="3925603A" w:rsidR="00750B1A" w:rsidRDefault="00750B1A" w:rsidP="00FB1CC6">
      <w:pPr>
        <w:rPr>
          <w:rtl/>
        </w:rPr>
      </w:pPr>
    </w:p>
    <w:p w14:paraId="533EF198" w14:textId="6723B77D" w:rsidR="00FB1CC6" w:rsidRPr="00FB1CC6" w:rsidRDefault="00FB1CC6" w:rsidP="00FB1CC6">
      <w:pPr>
        <w:rPr>
          <w:rFonts w:asciiTheme="minorBidi" w:hAnsiTheme="minorBidi"/>
        </w:rPr>
      </w:pPr>
    </w:p>
    <w:p w14:paraId="0A8DF1E7" w14:textId="4748A8B8" w:rsidR="005F3533" w:rsidRDefault="002163F0" w:rsidP="006D4C33">
      <w:pPr>
        <w:pStyle w:val="-"/>
      </w:pPr>
      <w:bookmarkStart w:id="7" w:name="_נספח_ה_–"/>
      <w:bookmarkStart w:id="8" w:name="נספח_ב"/>
      <w:bookmarkEnd w:id="7"/>
      <w:r w:rsidRPr="00423CF1">
        <w:rPr>
          <w:rtl/>
        </w:rPr>
        <w:lastRenderedPageBreak/>
        <w:t xml:space="preserve">נספח </w:t>
      </w:r>
      <w:r w:rsidR="006D4C33">
        <w:rPr>
          <w:rFonts w:hint="cs"/>
          <w:rtl/>
        </w:rPr>
        <w:t>ב</w:t>
      </w:r>
      <w:r w:rsidR="00B864D5">
        <w:rPr>
          <w:rFonts w:hint="cs"/>
          <w:rtl/>
        </w:rPr>
        <w:t xml:space="preserve"> </w:t>
      </w:r>
    </w:p>
    <w:bookmarkEnd w:id="8"/>
    <w:p w14:paraId="0285E0F2" w14:textId="0E4BE8EC" w:rsidR="001E3E85" w:rsidRDefault="00750B1A" w:rsidP="005F3533">
      <w:pPr>
        <w:pStyle w:val="-0"/>
        <w:rPr>
          <w:rtl/>
        </w:rPr>
      </w:pPr>
      <w:r>
        <w:rPr>
          <w:rtl/>
        </w:rPr>
        <w:t>טבלת שינויים שבוצעו בה</w:t>
      </w:r>
      <w:r>
        <w:rPr>
          <w:rFonts w:hint="cs"/>
          <w:rtl/>
        </w:rPr>
        <w:t>וראה</w:t>
      </w:r>
    </w:p>
    <w:p w14:paraId="0397989C" w14:textId="77777777" w:rsidR="006134F6" w:rsidRPr="00423CF1" w:rsidRDefault="006134F6" w:rsidP="00FB1CC6">
      <w:pPr>
        <w:rPr>
          <w:rtl/>
        </w:rPr>
      </w:pPr>
    </w:p>
    <w:tbl>
      <w:tblPr>
        <w:bidiVisual/>
        <w:tblW w:w="4949" w:type="pct"/>
        <w:tblInd w:w="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129"/>
        <w:gridCol w:w="1419"/>
        <w:gridCol w:w="2410"/>
        <w:gridCol w:w="3968"/>
      </w:tblGrid>
      <w:tr w:rsidR="000F250B" w:rsidRPr="00103363" w14:paraId="568A7975" w14:textId="77777777" w:rsidTr="00B51911">
        <w:trPr>
          <w:trHeight w:val="227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6E0BB9E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0F250B" w:rsidRPr="00103363" w14:paraId="2E065454" w14:textId="77777777" w:rsidTr="00B51911">
        <w:trPr>
          <w:trHeight w:val="227"/>
          <w:tblHeader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9626E46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9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702D3510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159AB84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2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8158E71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0F250B" w:rsidRPr="00103363" w14:paraId="29966447" w14:textId="77777777" w:rsidTr="00B51911">
        <w:trPr>
          <w:trHeight w:val="30"/>
          <w:tblHeader/>
        </w:trPr>
        <w:tc>
          <w:tcPr>
            <w:tcW w:w="6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3DDD4BC" w14:textId="149C21E6" w:rsidR="000F250B" w:rsidRDefault="000F250B" w:rsidP="00B51911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95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370F4F" w14:textId="3FAAC032" w:rsidR="000F250B" w:rsidDel="0060561B" w:rsidRDefault="000F250B" w:rsidP="000F250B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530976" w14:textId="6C70D510" w:rsidR="000F250B" w:rsidRDefault="000F250B" w:rsidP="000F250B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E3CF" w14:textId="497D7150" w:rsidR="000F250B" w:rsidRDefault="000F250B" w:rsidP="00B51911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</w:tbl>
    <w:p w14:paraId="517DEC58" w14:textId="77777777" w:rsidR="000F250B" w:rsidRPr="000F250B" w:rsidRDefault="000F250B" w:rsidP="007D616F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sectPr w:rsidR="000F250B" w:rsidRPr="000F250B" w:rsidSect="0026417F">
      <w:headerReference w:type="default" r:id="rId14"/>
      <w:footerReference w:type="default" r:id="rId15"/>
      <w:headerReference w:type="first" r:id="rId16"/>
      <w:footerReference w:type="first" r:id="rId17"/>
      <w:footnotePr>
        <w:numFmt w:val="chicago"/>
      </w:footnotePr>
      <w:pgSz w:w="11906" w:h="16838" w:code="9"/>
      <w:pgMar w:top="1439" w:right="1439" w:bottom="1558" w:left="1439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56389" w14:textId="77777777" w:rsidR="00C14F2B" w:rsidRDefault="00C14F2B">
      <w:r>
        <w:separator/>
      </w:r>
    </w:p>
    <w:p w14:paraId="4238510A" w14:textId="77777777" w:rsidR="00C14F2B" w:rsidRDefault="00C14F2B"/>
  </w:endnote>
  <w:endnote w:type="continuationSeparator" w:id="0">
    <w:p w14:paraId="14198467" w14:textId="77777777" w:rsidR="00C14F2B" w:rsidRDefault="00C14F2B">
      <w:r>
        <w:continuationSeparator/>
      </w:r>
    </w:p>
    <w:p w14:paraId="31F9322B" w14:textId="77777777" w:rsidR="00C14F2B" w:rsidRDefault="00C14F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F311" w14:textId="77777777" w:rsidR="0026417F" w:rsidRPr="003E480E" w:rsidRDefault="0026417F" w:rsidP="0026417F">
    <w:pPr>
      <w:pStyle w:val="Footer"/>
      <w:rPr>
        <w:rFonts w:asciiTheme="minorBidi" w:hAnsiTheme="minorBidi" w:cstheme="minorBidi"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A51528" w:rsidRPr="00D02A79" w14:paraId="1965FDFA" w14:textId="77777777" w:rsidTr="00854384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15EF9749" w14:textId="3D744B6D" w:rsidR="00A51528" w:rsidRPr="00E61709" w:rsidRDefault="00A51528" w:rsidP="00A51528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10.08.2021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238B7EC6" w14:textId="77777777" w:rsidR="00A51528" w:rsidRPr="00CC1DC6" w:rsidRDefault="00A51528" w:rsidP="00A51528">
          <w:pPr>
            <w:rPr>
              <w:rFonts w:ascii="Assistant" w:hAnsi="Assistant" w:cs="Assistant"/>
              <w:b/>
              <w:bCs/>
              <w:color w:val="215868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398B2EB2" w14:textId="0FCDE336" w:rsidR="00A51528" w:rsidRPr="00E61709" w:rsidRDefault="00A51528" w:rsidP="00A51528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דני מור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2B8B486B" w14:textId="61735AE7" w:rsidR="00A51528" w:rsidRPr="00E61709" w:rsidRDefault="00A51528" w:rsidP="00A51528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מנהל תחום </w:t>
          </w:r>
          <w:proofErr w:type="spellStart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פירסומים</w:t>
          </w:r>
          <w:proofErr w:type="spellEnd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 </w:t>
          </w:r>
          <w:proofErr w:type="spellStart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ותכ"ם</w:t>
          </w:r>
          <w:proofErr w:type="spellEnd"/>
        </w:p>
      </w:tc>
    </w:tr>
    <w:tr w:rsidR="00A51528" w:rsidRPr="00C85CA4" w14:paraId="6DE3025B" w14:textId="77777777" w:rsidTr="00854384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78CD0FC5" w14:textId="77777777" w:rsidR="00A51528" w:rsidRPr="00C85CA4" w:rsidRDefault="00A51528" w:rsidP="00A51528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A51528" w:rsidRPr="00E61709" w14:paraId="3EBB85B2" w14:textId="77777777" w:rsidTr="00854384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38DE5EC3" w14:textId="77777777" w:rsidR="00A51528" w:rsidRPr="00E61709" w:rsidRDefault="00A51528" w:rsidP="00A51528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3B04E4EA" wp14:editId="45CECA63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45E62280" w14:textId="77777777" w:rsidR="00A51528" w:rsidRPr="00E61709" w:rsidRDefault="00A51528" w:rsidP="00A51528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28C6632A" w14:textId="77777777" w:rsidR="00A51528" w:rsidRPr="00E61709" w:rsidRDefault="00A51528" w:rsidP="00A51528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9370897" wp14:editId="3F514D6A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5DD713DA" w14:textId="77777777" w:rsidR="00A51528" w:rsidRPr="00E61709" w:rsidRDefault="00A51528" w:rsidP="00A51528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1F218AFB" w14:textId="77777777" w:rsidR="00A51528" w:rsidRPr="00E61709" w:rsidRDefault="00A51528" w:rsidP="00A51528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64DD9187" w14:textId="77777777" w:rsidR="00A51528" w:rsidRPr="00E61709" w:rsidRDefault="00A51528" w:rsidP="00A51528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D13BD11" wp14:editId="6948FBAE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2324D9C9" w14:textId="77777777" w:rsidR="00A51528" w:rsidRPr="00E61709" w:rsidRDefault="00A51528" w:rsidP="00A51528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57C3C384" w14:textId="77777777" w:rsidR="00A51528" w:rsidRPr="00E61709" w:rsidRDefault="00A51528" w:rsidP="00A51528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0C309472" w14:textId="77777777" w:rsidR="00A51528" w:rsidRPr="00E61709" w:rsidRDefault="00A51528" w:rsidP="00A51528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Style w:val="PageNumber"/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</w:tbl>
  <w:p w14:paraId="1A18DDA5" w14:textId="77777777" w:rsidR="00CF3DA5" w:rsidRPr="0026417F" w:rsidRDefault="00CF3DA5" w:rsidP="00264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193" w:type="dxa"/>
      <w:jc w:val="center"/>
      <w:tblLayout w:type="fixed"/>
      <w:tblLook w:val="0000" w:firstRow="0" w:lastRow="0" w:firstColumn="0" w:lastColumn="0" w:noHBand="0" w:noVBand="0"/>
    </w:tblPr>
    <w:tblGrid>
      <w:gridCol w:w="1333"/>
      <w:gridCol w:w="2398"/>
      <w:gridCol w:w="1630"/>
      <w:gridCol w:w="269"/>
      <w:gridCol w:w="76"/>
      <w:gridCol w:w="851"/>
      <w:gridCol w:w="151"/>
      <w:gridCol w:w="4249"/>
      <w:gridCol w:w="236"/>
    </w:tblGrid>
    <w:tr w:rsidR="007C0AFB" w14:paraId="71C2D437" w14:textId="77777777" w:rsidTr="00500095">
      <w:trPr>
        <w:trHeight w:val="283"/>
        <w:jc w:val="center"/>
      </w:trPr>
      <w:tc>
        <w:tcPr>
          <w:tcW w:w="13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17365D"/>
          <w:noWrap/>
          <w:vAlign w:val="center"/>
        </w:tcPr>
        <w:p w14:paraId="1B754299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מיום:</w:t>
          </w:r>
        </w:p>
      </w:tc>
      <w:tc>
        <w:tcPr>
          <w:tcW w:w="2398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7C88ACBD" w14:textId="77777777" w:rsidR="007C0AFB" w:rsidRPr="001F5DDF" w:rsidRDefault="007C0AFB" w:rsidP="00CF3DA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 xml:space="preserve"> </w:t>
          </w:r>
          <w:r w:rsidR="00CF3DA5"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>31.05.2011</w:t>
          </w:r>
          <w:r w:rsidRPr="001F5DDF">
            <w:rPr>
              <w:rFonts w:ascii="Arial" w:hAnsi="Arial" w:hint="cs"/>
              <w:b/>
              <w:bCs/>
              <w:color w:val="FFFFFF"/>
              <w:rtl/>
            </w:rPr>
            <w:t xml:space="preserve"> </w:t>
          </w:r>
        </w:p>
      </w:tc>
      <w:tc>
        <w:tcPr>
          <w:tcW w:w="1630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2257C19A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עד יום:</w:t>
          </w:r>
          <w:r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 xml:space="preserve"> </w:t>
          </w:r>
        </w:p>
      </w:tc>
      <w:tc>
        <w:tcPr>
          <w:tcW w:w="1347" w:type="dxa"/>
          <w:gridSpan w:val="4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1BAAFD00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</w:p>
      </w:tc>
      <w:tc>
        <w:tcPr>
          <w:tcW w:w="4249" w:type="dxa"/>
          <w:tcBorders>
            <w:top w:val="single" w:sz="4" w:space="0" w:color="auto"/>
            <w:bottom w:val="single" w:sz="4" w:space="0" w:color="auto"/>
          </w:tcBorders>
          <w:shd w:val="clear" w:color="auto" w:fill="17365D"/>
          <w:vAlign w:val="center"/>
        </w:tcPr>
        <w:p w14:paraId="09B8AA7E" w14:textId="77777777" w:rsidR="007C0AFB" w:rsidRPr="001F5DDF" w:rsidRDefault="007C0AFB" w:rsidP="00500095">
          <w:pPr>
            <w:jc w:val="center"/>
            <w:rPr>
              <w:rFonts w:ascii="Arial" w:hAnsi="Arial" w:cs="Arial"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עמוד </w:t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fldChar w:fldCharType="begin"/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instrText xml:space="preserve"> PAGE  </w:instrText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fldChar w:fldCharType="separate"/>
          </w:r>
          <w:r w:rsidR="00CF3DA5">
            <w:rPr>
              <w:rStyle w:val="PageNumber"/>
              <w:rFonts w:cs="Arial"/>
              <w:noProof/>
              <w:color w:val="FFFFFF"/>
              <w:sz w:val="20"/>
              <w:szCs w:val="20"/>
              <w:rtl/>
            </w:rPr>
            <w:t>1</w:t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fldChar w:fldCharType="end"/>
          </w:r>
          <w:r w:rsidRPr="001F5DDF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 מתוך </w: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instrText xml:space="preserve"> NUMPAGES  </w:instrTex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 w:rsidR="00CF3DA5">
            <w:rPr>
              <w:rFonts w:ascii="Arial" w:hAnsi="Arial" w:cs="Arial"/>
              <w:noProof/>
              <w:color w:val="FFFFFF"/>
              <w:sz w:val="20"/>
              <w:szCs w:val="20"/>
              <w:rtl/>
            </w:rPr>
            <w:t>4</w: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end"/>
          </w:r>
        </w:p>
      </w:tc>
      <w:tc>
        <w:tcPr>
          <w:tcW w:w="23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7365D"/>
          <w:vAlign w:val="center"/>
        </w:tcPr>
        <w:p w14:paraId="0C714DD0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</w:rPr>
          </w:pPr>
        </w:p>
      </w:tc>
    </w:tr>
    <w:tr w:rsidR="007C0AFB" w14:paraId="3D1E4A3D" w14:textId="77777777" w:rsidTr="00500095">
      <w:trPr>
        <w:trHeight w:val="283"/>
        <w:jc w:val="center"/>
      </w:trPr>
      <w:tc>
        <w:tcPr>
          <w:tcW w:w="13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noWrap/>
          <w:vAlign w:val="center"/>
        </w:tcPr>
        <w:p w14:paraId="5A542FE6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sz w:val="20"/>
              <w:szCs w:val="20"/>
              <w:rtl/>
            </w:rPr>
            <w:t>שם המאשר:</w:t>
          </w:r>
        </w:p>
      </w:tc>
      <w:tc>
        <w:tcPr>
          <w:tcW w:w="4373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6ABE7660" w14:textId="77777777" w:rsidR="007C0AFB" w:rsidRPr="007C0AFB" w:rsidRDefault="00CF3DA5" w:rsidP="00500095">
          <w:pPr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 w:hint="cs"/>
              <w:color w:val="000000"/>
              <w:sz w:val="20"/>
              <w:szCs w:val="20"/>
              <w:rtl/>
            </w:rPr>
            <w:t>דני מור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</w:tcPr>
        <w:p w14:paraId="27D02954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sz w:val="20"/>
              <w:szCs w:val="20"/>
              <w:rtl/>
            </w:rPr>
            <w:t>תפקיד:</w:t>
          </w:r>
        </w:p>
      </w:tc>
      <w:tc>
        <w:tcPr>
          <w:tcW w:w="4636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77CE36EE" w14:textId="77777777" w:rsidR="007C0AFB" w:rsidRPr="001F5DDF" w:rsidRDefault="00CF3DA5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 xml:space="preserve">מנהל תחום פרסומים </w:t>
          </w:r>
          <w:proofErr w:type="spellStart"/>
          <w:r>
            <w:rPr>
              <w:rFonts w:ascii="Arial" w:hAnsi="Arial" w:cs="Arial" w:hint="cs"/>
              <w:sz w:val="20"/>
              <w:szCs w:val="20"/>
              <w:rtl/>
            </w:rPr>
            <w:t>ותכ"ם</w:t>
          </w:r>
          <w:proofErr w:type="spellEnd"/>
        </w:p>
      </w:tc>
    </w:tr>
    <w:tr w:rsidR="007C0AFB" w14:paraId="51EA0B2E" w14:textId="77777777" w:rsidTr="00500095">
      <w:trPr>
        <w:trHeight w:val="283"/>
        <w:jc w:val="center"/>
      </w:trPr>
      <w:tc>
        <w:tcPr>
          <w:tcW w:w="5630" w:type="dxa"/>
          <w:gridSpan w:val="4"/>
          <w:tcBorders>
            <w:top w:val="single" w:sz="4" w:space="0" w:color="auto"/>
          </w:tcBorders>
          <w:shd w:val="clear" w:color="auto" w:fill="auto"/>
          <w:noWrap/>
          <w:vAlign w:val="center"/>
        </w:tcPr>
        <w:p w14:paraId="4E12D0B7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</w:rPr>
          </w:pPr>
          <w:bookmarkStart w:id="9" w:name="_Ref261247551"/>
          <w:r w:rsidRPr="001F5DDF">
            <w:rPr>
              <w:rFonts w:ascii="Arial" w:hAnsi="Arial" w:cs="Arial"/>
              <w:sz w:val="20"/>
              <w:szCs w:val="20"/>
              <w:rtl/>
            </w:rPr>
            <w:t xml:space="preserve">אתר הוראות תכ"ם: </w:t>
          </w:r>
          <w:hyperlink r:id="rId1" w:history="1">
            <w:r w:rsidRPr="00791C1E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>קישור לאתר הוראות תכ"ם</w:t>
            </w:r>
          </w:hyperlink>
        </w:p>
      </w:tc>
      <w:tc>
        <w:tcPr>
          <w:tcW w:w="5563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42DDCC0E" w14:textId="77777777" w:rsidR="007C0AFB" w:rsidRPr="001F5DDF" w:rsidRDefault="007C0AFB" w:rsidP="0050009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1F5DDF">
            <w:rPr>
              <w:rFonts w:ascii="Arial" w:hAnsi="Arial" w:cs="Arial"/>
              <w:sz w:val="20"/>
              <w:szCs w:val="20"/>
              <w:rtl/>
            </w:rPr>
            <w:t xml:space="preserve">לפניות ושאלות: </w:t>
          </w:r>
          <w:r w:rsidRPr="001D288B">
            <w:rPr>
              <w:rFonts w:ascii="Tahoma" w:hAnsi="Tahoma" w:cs="Tahoma"/>
              <w:sz w:val="20"/>
              <w:szCs w:val="20"/>
              <w:u w:color="3464BA"/>
            </w:rPr>
            <w:t>takam@mof.gov.il</w:t>
          </w:r>
        </w:p>
      </w:tc>
    </w:tr>
    <w:bookmarkEnd w:id="9"/>
  </w:tbl>
  <w:p w14:paraId="1ABBB23D" w14:textId="77777777" w:rsidR="00044AE1" w:rsidRDefault="0004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441B4" w14:textId="77777777" w:rsidR="00C14F2B" w:rsidRDefault="00C14F2B">
      <w:r>
        <w:separator/>
      </w:r>
    </w:p>
    <w:p w14:paraId="0D697FD1" w14:textId="77777777" w:rsidR="00C14F2B" w:rsidRDefault="00C14F2B"/>
  </w:footnote>
  <w:footnote w:type="continuationSeparator" w:id="0">
    <w:p w14:paraId="31B72354" w14:textId="77777777" w:rsidR="00C14F2B" w:rsidRDefault="00C14F2B">
      <w:r>
        <w:continuationSeparator/>
      </w:r>
    </w:p>
    <w:p w14:paraId="59D318D1" w14:textId="77777777" w:rsidR="00C14F2B" w:rsidRDefault="00C14F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A51528" w:rsidRPr="00D84715" w14:paraId="0D75C977" w14:textId="77777777" w:rsidTr="00854384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1359910A" w14:textId="77777777" w:rsidR="00A51528" w:rsidRPr="00A1719C" w:rsidRDefault="00A51528" w:rsidP="00A51528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4026A7A0" wp14:editId="25F98E07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6E1DEF64" w14:textId="77777777" w:rsidR="00A51528" w:rsidRPr="00A1719C" w:rsidRDefault="00A51528" w:rsidP="00A51528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A51528" w:rsidRPr="00D84715" w14:paraId="2B1570FF" w14:textId="77777777" w:rsidTr="00854384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7ABE90B3" w14:textId="77777777" w:rsidR="00A51528" w:rsidRPr="00757A20" w:rsidRDefault="00A51528" w:rsidP="00A51528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71CA6168" wp14:editId="7C07BBD4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7BC22540" w14:textId="77777777" w:rsidR="00A51528" w:rsidRPr="00E61709" w:rsidRDefault="00A51528" w:rsidP="00A51528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TableGri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A51528" w14:paraId="6FBB2CE0" w14:textId="77777777" w:rsidTr="008543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21BFCC3" w14:textId="77777777" w:rsidR="00A51528" w:rsidRPr="00E61709" w:rsidRDefault="00A51528" w:rsidP="00A51528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6BCB00F" w14:textId="0A9F3726" w:rsidR="00A51528" w:rsidRPr="00E61709" w:rsidRDefault="00A51528" w:rsidP="00A51528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נותני שירותים חיצוניים ועובדי קבלן</w:t>
                </w:r>
              </w:p>
            </w:tc>
          </w:tr>
          <w:tr w:rsidR="00A51528" w14:paraId="62AFEA4E" w14:textId="77777777" w:rsidTr="008543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AB5901F" w14:textId="77777777" w:rsidR="00A51528" w:rsidRPr="00E61709" w:rsidRDefault="00A51528" w:rsidP="00A51528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266F41E" w14:textId="67CFB134" w:rsidR="00A51528" w:rsidRPr="00E61709" w:rsidRDefault="00A51528" w:rsidP="00A51528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8.0.1</w:t>
                </w:r>
              </w:p>
            </w:tc>
          </w:tr>
          <w:tr w:rsidR="00A51528" w14:paraId="4182C169" w14:textId="77777777" w:rsidTr="008543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1BC9026" w14:textId="77777777" w:rsidR="00A51528" w:rsidRPr="00E61709" w:rsidRDefault="00A51528" w:rsidP="00A51528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9F2C52B" w14:textId="6DEF68DB" w:rsidR="00A51528" w:rsidRPr="00E61709" w:rsidRDefault="00A51528" w:rsidP="00A51528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5042BB3A" w14:textId="77777777" w:rsidR="00A51528" w:rsidRPr="00757A20" w:rsidRDefault="00A51528" w:rsidP="00A51528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A51528" w:rsidRPr="00D84715" w14:paraId="65CB37C0" w14:textId="77777777" w:rsidTr="00854384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09CA0B4" w14:textId="70E1216A" w:rsidR="00A51528" w:rsidRPr="00E61709" w:rsidRDefault="00A51528" w:rsidP="00A51528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 xml:space="preserve">מבנה פרק 8 </w:t>
          </w:r>
          <w: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  <w:t>–</w:t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 xml:space="preserve"> נותני שירותים חיצוניים ועובדי קבלן</w:t>
          </w:r>
        </w:p>
        <w:p w14:paraId="43CE10D4" w14:textId="77777777" w:rsidR="00A51528" w:rsidRPr="00E61709" w:rsidRDefault="00A51528" w:rsidP="00A51528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53685D2C" w14:textId="77777777" w:rsidR="00A51528" w:rsidRPr="00A1719C" w:rsidRDefault="00A51528" w:rsidP="00A51528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12CB110B" w14:textId="77777777" w:rsidR="00A51528" w:rsidRPr="00A51528" w:rsidRDefault="00A51528" w:rsidP="00264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57" w:type="dxa"/>
      <w:jc w:val="center"/>
      <w:tblLook w:val="04A0" w:firstRow="1" w:lastRow="0" w:firstColumn="1" w:lastColumn="0" w:noHBand="0" w:noVBand="1"/>
    </w:tblPr>
    <w:tblGrid>
      <w:gridCol w:w="1841"/>
      <w:gridCol w:w="3611"/>
      <w:gridCol w:w="1615"/>
      <w:gridCol w:w="1995"/>
      <w:gridCol w:w="1995"/>
    </w:tblGrid>
    <w:tr w:rsidR="007C0AFB" w:rsidRPr="00F462E0" w14:paraId="2C582971" w14:textId="77777777" w:rsidTr="007C0AFB">
      <w:trPr>
        <w:trHeight w:val="454"/>
        <w:jc w:val="center"/>
      </w:trPr>
      <w:tc>
        <w:tcPr>
          <w:tcW w:w="18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/>
          <w:vAlign w:val="center"/>
          <w:hideMark/>
        </w:tcPr>
        <w:p w14:paraId="456ECC0E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color w:val="FFFFFF"/>
              <w:sz w:val="28"/>
              <w:szCs w:val="28"/>
            </w:rPr>
          </w:pPr>
          <w:r w:rsidRPr="007C0AFB">
            <w:rPr>
              <w:rFonts w:ascii="Arial" w:hAnsi="Arial" w:cs="Arial" w:hint="cs"/>
              <w:b/>
              <w:bCs/>
              <w:color w:val="FFFFFF"/>
              <w:sz w:val="28"/>
              <w:szCs w:val="28"/>
              <w:rtl/>
            </w:rPr>
            <w:t>שם ההודעה</w:t>
          </w:r>
          <w:r w:rsidRPr="007C0AFB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>:</w:t>
          </w:r>
        </w:p>
      </w:tc>
      <w:tc>
        <w:tcPr>
          <w:tcW w:w="9216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/>
          <w:vAlign w:val="center"/>
        </w:tcPr>
        <w:p w14:paraId="46971046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color w:val="FFFFFF"/>
              <w:sz w:val="28"/>
              <w:szCs w:val="28"/>
            </w:rPr>
          </w:pPr>
        </w:p>
      </w:tc>
    </w:tr>
    <w:tr w:rsidR="007C0AFB" w:rsidRPr="00F462E0" w14:paraId="619047D6" w14:textId="77777777" w:rsidTr="007C0AFB">
      <w:trPr>
        <w:trHeight w:val="261"/>
        <w:jc w:val="center"/>
      </w:trPr>
      <w:tc>
        <w:tcPr>
          <w:tcW w:w="18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F2F2F2"/>
          <w:vAlign w:val="center"/>
          <w:hideMark/>
        </w:tcPr>
        <w:p w14:paraId="4D3AAFFD" w14:textId="77777777" w:rsidR="007C0AFB" w:rsidRPr="007C0AFB" w:rsidRDefault="00CF3DA5" w:rsidP="00500095">
          <w:pPr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6AE285AA" wp14:editId="0F2EC3B2">
                <wp:extent cx="1028700" cy="523875"/>
                <wp:effectExtent l="0" t="0" r="0" b="9525"/>
                <wp:docPr id="27" name="Picture 1" descr="hashav-logo-gr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ashav-logo-gre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1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  <w:hideMark/>
        </w:tcPr>
        <w:p w14:paraId="5F7E51E1" w14:textId="77777777" w:rsidR="007C0AFB" w:rsidRPr="007C0AFB" w:rsidRDefault="007C0AFB" w:rsidP="00500095">
          <w:pPr>
            <w:rPr>
              <w:rFonts w:ascii="Arial" w:hAnsi="Arial" w:cs="Arial"/>
              <w:color w:val="17365D"/>
              <w:rtl/>
            </w:rPr>
          </w:pPr>
          <w:r w:rsidRPr="007C0AFB">
            <w:rPr>
              <w:rFonts w:ascii="Arial" w:hAnsi="Arial" w:cs="Arial"/>
              <w:color w:val="17365D"/>
              <w:rtl/>
            </w:rPr>
            <w:t>משרד האוצר</w:t>
          </w:r>
        </w:p>
        <w:p w14:paraId="0C17FDD5" w14:textId="77777777" w:rsidR="007C0AFB" w:rsidRPr="007C0AFB" w:rsidRDefault="007C0AFB" w:rsidP="00500095">
          <w:pPr>
            <w:rPr>
              <w:rFonts w:ascii="Arial" w:hAnsi="Arial" w:cs="Arial"/>
              <w:sz w:val="23"/>
              <w:szCs w:val="23"/>
              <w:rtl/>
            </w:rPr>
          </w:pPr>
          <w:r w:rsidRPr="007C0AFB">
            <w:rPr>
              <w:rFonts w:ascii="Arial" w:hAnsi="Arial" w:cs="Arial"/>
              <w:color w:val="17365D"/>
              <w:sz w:val="23"/>
              <w:szCs w:val="23"/>
              <w:rtl/>
            </w:rPr>
            <w:t>אגף החשב הכללי</w:t>
          </w:r>
        </w:p>
        <w:p w14:paraId="0F7186BC" w14:textId="77777777" w:rsidR="007C0AFB" w:rsidRPr="007C0AFB" w:rsidRDefault="007C0AFB" w:rsidP="007C0AFB">
          <w:pPr>
            <w:spacing w:before="60" w:after="60"/>
            <w:rPr>
              <w:rFonts w:ascii="Arial" w:hAnsi="Arial" w:cs="Arial"/>
              <w:color w:val="17365D"/>
            </w:rPr>
          </w:pPr>
          <w:r w:rsidRPr="007C0AFB"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>תכ"ם</w:t>
          </w:r>
          <w:r w:rsidRPr="007C0AFB"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 xml:space="preserve"> </w:t>
          </w:r>
          <w:r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>–</w:t>
          </w:r>
          <w:r w:rsidRPr="007C0AFB"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 xml:space="preserve"> </w:t>
          </w:r>
          <w:r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>הסכמים ומכרזים מרכזיים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114A902C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פרק ראשי: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7489B276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מכרזים מרכזיים</w:t>
          </w:r>
        </w:p>
      </w:tc>
    </w:tr>
    <w:tr w:rsidR="007C0AFB" w:rsidRPr="00F462E0" w14:paraId="48645D8E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7720B707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1A8306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3D216435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פרק משני: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450E15BA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כללי</w:t>
          </w:r>
        </w:p>
      </w:tc>
    </w:tr>
    <w:tr w:rsidR="007C0AFB" w:rsidRPr="00F462E0" w14:paraId="11CDBE49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4D65FA62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436DB9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21D5302B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הוראה מקשרת: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AA5B2EC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sz w:val="20"/>
              <w:szCs w:val="20"/>
            </w:rPr>
            <w:t>xxx</w:t>
          </w:r>
        </w:p>
      </w:tc>
    </w:tr>
    <w:tr w:rsidR="007C0AFB" w:rsidRPr="00F462E0" w14:paraId="7B62A528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D09B2FD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8245DCB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</w:tcPr>
        <w:p w14:paraId="462EEBF8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  <w:rtl/>
            </w:rPr>
          </w:pPr>
          <w:r w:rsidRPr="007C0AFB">
            <w:rPr>
              <w:rFonts w:ascii="Arial" w:hAnsi="Arial" w:cs="Arial" w:hint="cs"/>
              <w:b/>
              <w:bCs/>
              <w:sz w:val="20"/>
              <w:szCs w:val="20"/>
              <w:rtl/>
            </w:rPr>
            <w:t>מספר הודעה: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111F5DEA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 w:hint="cs"/>
              <w:sz w:val="20"/>
              <w:szCs w:val="20"/>
              <w:rtl/>
            </w:rPr>
            <w:t>ה.</w:t>
          </w:r>
          <w:r>
            <w:rPr>
              <w:rFonts w:ascii="Arial" w:hAnsi="Arial" w:cs="Arial" w:hint="cs"/>
              <w:sz w:val="20"/>
              <w:szCs w:val="20"/>
              <w:rtl/>
            </w:rPr>
            <w:t>16.1.0.1</w:t>
          </w:r>
        </w:p>
      </w:tc>
    </w:tr>
    <w:tr w:rsidR="007C0AFB" w:rsidRPr="00F462E0" w14:paraId="17B278E7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1266F6DB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18E4D6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F2F2F2"/>
          <w:noWrap/>
          <w:vAlign w:val="center"/>
          <w:hideMark/>
        </w:tcPr>
        <w:p w14:paraId="3D0F9ED7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מהדורה:</w:t>
          </w:r>
        </w:p>
      </w:tc>
      <w:tc>
        <w:tcPr>
          <w:tcW w:w="199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  <w:hideMark/>
        </w:tcPr>
        <w:p w14:paraId="1B4D6152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/>
              <w:sz w:val="20"/>
              <w:szCs w:val="20"/>
            </w:rPr>
            <w:t>01</w:t>
          </w:r>
        </w:p>
      </w:tc>
      <w:tc>
        <w:tcPr>
          <w:tcW w:w="199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29B37A5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/>
              <w:sz w:val="20"/>
              <w:szCs w:val="20"/>
              <w:rtl/>
            </w:rPr>
            <w:t>תת מהדורה: 01</w:t>
          </w:r>
        </w:p>
      </w:tc>
    </w:tr>
  </w:tbl>
  <w:p w14:paraId="34D50618" w14:textId="77777777" w:rsidR="007C0AFB" w:rsidRPr="00D84715" w:rsidRDefault="007C0AFB" w:rsidP="007C0AFB">
    <w:pPr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0E3670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he-I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7" w15:restartNumberingAfterBreak="0">
    <w:nsid w:val="2D4917A1"/>
    <w:multiLevelType w:val="multilevel"/>
    <w:tmpl w:val="DF1485BC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cs="Arial"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983"/>
        </w:tabs>
        <w:ind w:left="983" w:hanging="623"/>
      </w:pPr>
      <w:rPr>
        <w:rFonts w:ascii="Arial" w:hAnsi="Arial" w:cs="Arial"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ascii="Arial" w:hAnsi="Arial" w:cs="Arial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cs="Times New Roman"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cs="Times New Roman"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cs="Times New Roman"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8" w15:restartNumberingAfterBreak="0">
    <w:nsid w:val="2E9B3DFB"/>
    <w:multiLevelType w:val="hybridMultilevel"/>
    <w:tmpl w:val="033EDEDA"/>
    <w:lvl w:ilvl="0" w:tplc="DE224470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2D83A63"/>
    <w:multiLevelType w:val="multilevel"/>
    <w:tmpl w:val="14A41DB8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11" w15:restartNumberingAfterBreak="0">
    <w:nsid w:val="33B0195E"/>
    <w:multiLevelType w:val="multilevel"/>
    <w:tmpl w:val="C9BCC7F4"/>
    <w:numStyleLink w:val="a0"/>
  </w:abstractNum>
  <w:abstractNum w:abstractNumId="12" w15:restartNumberingAfterBreak="0">
    <w:nsid w:val="3571785E"/>
    <w:multiLevelType w:val="multilevel"/>
    <w:tmpl w:val="0AE078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4" w15:restartNumberingAfterBreak="0">
    <w:nsid w:val="434B4BF5"/>
    <w:multiLevelType w:val="multilevel"/>
    <w:tmpl w:val="4F0E2E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2"/>
      </w:rPr>
    </w:lvl>
    <w:lvl w:ilvl="1">
      <w:start w:val="1"/>
      <w:numFmt w:val="decimal"/>
      <w:lvlText w:val="%1.%2."/>
      <w:lvlJc w:val="left"/>
      <w:pPr>
        <w:tabs>
          <w:tab w:val="num" w:pos="263"/>
        </w:tabs>
        <w:ind w:left="263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526"/>
        </w:tabs>
        <w:ind w:left="526" w:hanging="720"/>
      </w:pPr>
      <w:rPr>
        <w:rFonts w:hint="default"/>
        <w:sz w:val="24"/>
      </w:rPr>
    </w:lvl>
    <w:lvl w:ilvl="3">
      <w:start w:val="1"/>
      <w:numFmt w:val="decimal"/>
      <w:lvlText w:val=".%1.%2.%3.%4"/>
      <w:lvlJc w:val="left"/>
      <w:pPr>
        <w:tabs>
          <w:tab w:val="num" w:pos="429"/>
        </w:tabs>
        <w:ind w:left="429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32"/>
        </w:tabs>
        <w:ind w:left="332" w:hanging="72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95"/>
        </w:tabs>
        <w:ind w:left="59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498"/>
        </w:tabs>
        <w:ind w:left="498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761"/>
        </w:tabs>
        <w:ind w:left="761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664"/>
        </w:tabs>
        <w:ind w:left="664" w:hanging="1440"/>
      </w:pPr>
      <w:rPr>
        <w:rFonts w:hint="default"/>
        <w:sz w:val="24"/>
      </w:rPr>
    </w:lvl>
  </w:abstractNum>
  <w:abstractNum w:abstractNumId="15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77B7B"/>
    <w:multiLevelType w:val="multilevel"/>
    <w:tmpl w:val="F66C33D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  <w:b w:val="0"/>
        <w:bCs w:val="0"/>
        <w:color w:val="auto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42314F2"/>
    <w:multiLevelType w:val="multilevel"/>
    <w:tmpl w:val="CF8EF520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ascii="Arial" w:eastAsia="Times New Roman" w:hAnsi="Arial" w:cs="Arial"/>
        <w:b/>
        <w:bCs/>
        <w:sz w:val="24"/>
        <w:szCs w:val="22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  <w:b w:val="0"/>
        <w:bCs w:val="0"/>
        <w:sz w:val="24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  <w:sz w:val="24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  <w:sz w:val="24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  <w:sz w:val="24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  <w:sz w:val="24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  <w:sz w:val="24"/>
      </w:rPr>
    </w:lvl>
  </w:abstractNum>
  <w:abstractNum w:abstractNumId="20" w15:restartNumberingAfterBreak="0">
    <w:nsid w:val="628C525D"/>
    <w:multiLevelType w:val="multilevel"/>
    <w:tmpl w:val="82CC6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6"/>
        </w:tabs>
        <w:ind w:left="1106" w:hanging="567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0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6D4F4194"/>
    <w:multiLevelType w:val="multilevel"/>
    <w:tmpl w:val="59F69FEA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right="1107" w:hanging="567"/>
      </w:pPr>
      <w:rPr>
        <w:rFonts w:hint="default"/>
        <w:b w:val="0"/>
        <w:bCs w:val="0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righ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righ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23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452628072">
    <w:abstractNumId w:val="22"/>
  </w:num>
  <w:num w:numId="2" w16cid:durableId="1583294905">
    <w:abstractNumId w:val="19"/>
  </w:num>
  <w:num w:numId="3" w16cid:durableId="1872643381">
    <w:abstractNumId w:val="7"/>
  </w:num>
  <w:num w:numId="4" w16cid:durableId="2093577353">
    <w:abstractNumId w:val="14"/>
  </w:num>
  <w:num w:numId="5" w16cid:durableId="809521209">
    <w:abstractNumId w:val="20"/>
  </w:num>
  <w:num w:numId="6" w16cid:durableId="1950618523">
    <w:abstractNumId w:val="22"/>
  </w:num>
  <w:num w:numId="7" w16cid:durableId="1674800390">
    <w:abstractNumId w:val="10"/>
  </w:num>
  <w:num w:numId="8" w16cid:durableId="561142581">
    <w:abstractNumId w:val="22"/>
  </w:num>
  <w:num w:numId="9" w16cid:durableId="914897273">
    <w:abstractNumId w:val="22"/>
  </w:num>
  <w:num w:numId="10" w16cid:durableId="823469888">
    <w:abstractNumId w:val="22"/>
  </w:num>
  <w:num w:numId="11" w16cid:durableId="950740585">
    <w:abstractNumId w:val="17"/>
  </w:num>
  <w:num w:numId="12" w16cid:durableId="1044447770">
    <w:abstractNumId w:val="8"/>
  </w:num>
  <w:num w:numId="13" w16cid:durableId="242953424">
    <w:abstractNumId w:val="13"/>
  </w:num>
  <w:num w:numId="14" w16cid:durableId="1208955335">
    <w:abstractNumId w:val="11"/>
  </w:num>
  <w:num w:numId="15" w16cid:durableId="1811287797">
    <w:abstractNumId w:val="23"/>
  </w:num>
  <w:num w:numId="16" w16cid:durableId="1769081730">
    <w:abstractNumId w:val="18"/>
  </w:num>
  <w:num w:numId="17" w16cid:durableId="29453867">
    <w:abstractNumId w:val="16"/>
  </w:num>
  <w:num w:numId="18" w16cid:durableId="912616900">
    <w:abstractNumId w:val="21"/>
  </w:num>
  <w:num w:numId="19" w16cid:durableId="1431972411">
    <w:abstractNumId w:val="4"/>
  </w:num>
  <w:num w:numId="20" w16cid:durableId="2089618065">
    <w:abstractNumId w:val="3"/>
  </w:num>
  <w:num w:numId="21" w16cid:durableId="1994413008">
    <w:abstractNumId w:val="5"/>
  </w:num>
  <w:num w:numId="22" w16cid:durableId="12954508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27405831">
    <w:abstractNumId w:val="6"/>
  </w:num>
  <w:num w:numId="24" w16cid:durableId="1768698791">
    <w:abstractNumId w:val="25"/>
  </w:num>
  <w:num w:numId="25" w16cid:durableId="18295885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384218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543409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18758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97021505">
    <w:abstractNumId w:val="0"/>
  </w:num>
  <w:num w:numId="30" w16cid:durableId="2050061689">
    <w:abstractNumId w:val="2"/>
  </w:num>
  <w:num w:numId="31" w16cid:durableId="621962638">
    <w:abstractNumId w:val="1"/>
  </w:num>
  <w:num w:numId="32" w16cid:durableId="714280075">
    <w:abstractNumId w:val="21"/>
    <w:lvlOverride w:ilvl="0">
      <w:startOverride w:val="1"/>
    </w:lvlOverride>
  </w:num>
  <w:num w:numId="33" w16cid:durableId="1312442940">
    <w:abstractNumId w:val="24"/>
  </w:num>
  <w:num w:numId="34" w16cid:durableId="426970967">
    <w:abstractNumId w:val="9"/>
  </w:num>
  <w:num w:numId="35" w16cid:durableId="52201137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4097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E92"/>
    <w:rsid w:val="00003E56"/>
    <w:rsid w:val="00006288"/>
    <w:rsid w:val="00012EC4"/>
    <w:rsid w:val="00021231"/>
    <w:rsid w:val="0003217D"/>
    <w:rsid w:val="000351EF"/>
    <w:rsid w:val="0003526A"/>
    <w:rsid w:val="00044AE1"/>
    <w:rsid w:val="000610B4"/>
    <w:rsid w:val="000725B6"/>
    <w:rsid w:val="00085213"/>
    <w:rsid w:val="000916B7"/>
    <w:rsid w:val="00094096"/>
    <w:rsid w:val="0009547E"/>
    <w:rsid w:val="00097856"/>
    <w:rsid w:val="000A4952"/>
    <w:rsid w:val="000D5AC1"/>
    <w:rsid w:val="000E1326"/>
    <w:rsid w:val="000E2294"/>
    <w:rsid w:val="000E3BD7"/>
    <w:rsid w:val="000E6E45"/>
    <w:rsid w:val="000F250B"/>
    <w:rsid w:val="000F65DB"/>
    <w:rsid w:val="000F671D"/>
    <w:rsid w:val="001117AC"/>
    <w:rsid w:val="00115492"/>
    <w:rsid w:val="00117750"/>
    <w:rsid w:val="00126885"/>
    <w:rsid w:val="00136E1B"/>
    <w:rsid w:val="00140E3B"/>
    <w:rsid w:val="00141EDA"/>
    <w:rsid w:val="00153795"/>
    <w:rsid w:val="001538A1"/>
    <w:rsid w:val="001548D2"/>
    <w:rsid w:val="001607EC"/>
    <w:rsid w:val="00163A72"/>
    <w:rsid w:val="001640B1"/>
    <w:rsid w:val="001767D3"/>
    <w:rsid w:val="00192D30"/>
    <w:rsid w:val="0019580C"/>
    <w:rsid w:val="001C4973"/>
    <w:rsid w:val="001C5B28"/>
    <w:rsid w:val="001D34D2"/>
    <w:rsid w:val="001D3E92"/>
    <w:rsid w:val="001D6108"/>
    <w:rsid w:val="001D7CB9"/>
    <w:rsid w:val="001E175D"/>
    <w:rsid w:val="001E3E85"/>
    <w:rsid w:val="001F308D"/>
    <w:rsid w:val="0020440C"/>
    <w:rsid w:val="002163F0"/>
    <w:rsid w:val="00216DE0"/>
    <w:rsid w:val="002219F2"/>
    <w:rsid w:val="00253848"/>
    <w:rsid w:val="00260EB8"/>
    <w:rsid w:val="0026417F"/>
    <w:rsid w:val="0026686B"/>
    <w:rsid w:val="00267807"/>
    <w:rsid w:val="0027280A"/>
    <w:rsid w:val="00277F0A"/>
    <w:rsid w:val="002C13B8"/>
    <w:rsid w:val="002C37DC"/>
    <w:rsid w:val="002E1864"/>
    <w:rsid w:val="0030437C"/>
    <w:rsid w:val="00304E33"/>
    <w:rsid w:val="0032468E"/>
    <w:rsid w:val="003552FB"/>
    <w:rsid w:val="00355A76"/>
    <w:rsid w:val="00365236"/>
    <w:rsid w:val="00376345"/>
    <w:rsid w:val="0039160D"/>
    <w:rsid w:val="003A0C68"/>
    <w:rsid w:val="003A29D2"/>
    <w:rsid w:val="003A64C9"/>
    <w:rsid w:val="003B21BA"/>
    <w:rsid w:val="003C53B9"/>
    <w:rsid w:val="003D5B93"/>
    <w:rsid w:val="003D74AF"/>
    <w:rsid w:val="003E11F7"/>
    <w:rsid w:val="003E480E"/>
    <w:rsid w:val="00412C9D"/>
    <w:rsid w:val="0041460C"/>
    <w:rsid w:val="00421817"/>
    <w:rsid w:val="00423CF1"/>
    <w:rsid w:val="00426583"/>
    <w:rsid w:val="00437242"/>
    <w:rsid w:val="00446E13"/>
    <w:rsid w:val="00447FD6"/>
    <w:rsid w:val="0045175F"/>
    <w:rsid w:val="00452B7E"/>
    <w:rsid w:val="00453564"/>
    <w:rsid w:val="00460792"/>
    <w:rsid w:val="00461BB0"/>
    <w:rsid w:val="00471921"/>
    <w:rsid w:val="00497DED"/>
    <w:rsid w:val="004A15AF"/>
    <w:rsid w:val="004B3089"/>
    <w:rsid w:val="004F0A20"/>
    <w:rsid w:val="004F135C"/>
    <w:rsid w:val="004F28C2"/>
    <w:rsid w:val="00520A23"/>
    <w:rsid w:val="005222D6"/>
    <w:rsid w:val="00533417"/>
    <w:rsid w:val="00534336"/>
    <w:rsid w:val="00536BC8"/>
    <w:rsid w:val="00542772"/>
    <w:rsid w:val="0056018B"/>
    <w:rsid w:val="00563102"/>
    <w:rsid w:val="00574773"/>
    <w:rsid w:val="005863DA"/>
    <w:rsid w:val="00590735"/>
    <w:rsid w:val="005B7EDC"/>
    <w:rsid w:val="005C04D3"/>
    <w:rsid w:val="005C4ED9"/>
    <w:rsid w:val="005D4505"/>
    <w:rsid w:val="005D7A74"/>
    <w:rsid w:val="005F2769"/>
    <w:rsid w:val="005F3533"/>
    <w:rsid w:val="005F3BA9"/>
    <w:rsid w:val="006008D2"/>
    <w:rsid w:val="006134F6"/>
    <w:rsid w:val="00613FF0"/>
    <w:rsid w:val="00640D8B"/>
    <w:rsid w:val="00645C2C"/>
    <w:rsid w:val="00671133"/>
    <w:rsid w:val="00673FFD"/>
    <w:rsid w:val="00681810"/>
    <w:rsid w:val="00681BE9"/>
    <w:rsid w:val="0068500A"/>
    <w:rsid w:val="006A0B04"/>
    <w:rsid w:val="006C5FD1"/>
    <w:rsid w:val="006D4C33"/>
    <w:rsid w:val="006F17C9"/>
    <w:rsid w:val="006F3C81"/>
    <w:rsid w:val="00707768"/>
    <w:rsid w:val="00714D83"/>
    <w:rsid w:val="00717B8B"/>
    <w:rsid w:val="0072325C"/>
    <w:rsid w:val="00744417"/>
    <w:rsid w:val="007473E0"/>
    <w:rsid w:val="00750B1A"/>
    <w:rsid w:val="007534AF"/>
    <w:rsid w:val="00761E3D"/>
    <w:rsid w:val="0076354D"/>
    <w:rsid w:val="00763FDD"/>
    <w:rsid w:val="00765999"/>
    <w:rsid w:val="0077341B"/>
    <w:rsid w:val="00792837"/>
    <w:rsid w:val="00793FD5"/>
    <w:rsid w:val="007A613F"/>
    <w:rsid w:val="007B17D8"/>
    <w:rsid w:val="007B1C77"/>
    <w:rsid w:val="007B5666"/>
    <w:rsid w:val="007C0AFB"/>
    <w:rsid w:val="007D4C6F"/>
    <w:rsid w:val="007D616F"/>
    <w:rsid w:val="007D78E1"/>
    <w:rsid w:val="007E0982"/>
    <w:rsid w:val="007E4A06"/>
    <w:rsid w:val="007F31AF"/>
    <w:rsid w:val="007F67CC"/>
    <w:rsid w:val="00800394"/>
    <w:rsid w:val="00806135"/>
    <w:rsid w:val="00810A36"/>
    <w:rsid w:val="0085387D"/>
    <w:rsid w:val="00854C90"/>
    <w:rsid w:val="00862490"/>
    <w:rsid w:val="008827AA"/>
    <w:rsid w:val="00884D38"/>
    <w:rsid w:val="008A3E51"/>
    <w:rsid w:val="008B6968"/>
    <w:rsid w:val="008C4843"/>
    <w:rsid w:val="008D0E59"/>
    <w:rsid w:val="008E47EA"/>
    <w:rsid w:val="008F4F56"/>
    <w:rsid w:val="008F5DAD"/>
    <w:rsid w:val="00901DA4"/>
    <w:rsid w:val="009136DD"/>
    <w:rsid w:val="009146D3"/>
    <w:rsid w:val="00916930"/>
    <w:rsid w:val="00933111"/>
    <w:rsid w:val="00933C63"/>
    <w:rsid w:val="00946D83"/>
    <w:rsid w:val="00953404"/>
    <w:rsid w:val="00960082"/>
    <w:rsid w:val="00961FCC"/>
    <w:rsid w:val="00971F55"/>
    <w:rsid w:val="009724D5"/>
    <w:rsid w:val="00984B9F"/>
    <w:rsid w:val="0099290F"/>
    <w:rsid w:val="009A789C"/>
    <w:rsid w:val="009B060B"/>
    <w:rsid w:val="009B0DD4"/>
    <w:rsid w:val="009C292C"/>
    <w:rsid w:val="009C332F"/>
    <w:rsid w:val="009C3632"/>
    <w:rsid w:val="009D29BB"/>
    <w:rsid w:val="009E407A"/>
    <w:rsid w:val="009E7CCF"/>
    <w:rsid w:val="009F3072"/>
    <w:rsid w:val="00A00283"/>
    <w:rsid w:val="00A23FA7"/>
    <w:rsid w:val="00A31166"/>
    <w:rsid w:val="00A32133"/>
    <w:rsid w:val="00A342AE"/>
    <w:rsid w:val="00A51528"/>
    <w:rsid w:val="00A54307"/>
    <w:rsid w:val="00A5765C"/>
    <w:rsid w:val="00AA516E"/>
    <w:rsid w:val="00AB1702"/>
    <w:rsid w:val="00AB3C4D"/>
    <w:rsid w:val="00AB403C"/>
    <w:rsid w:val="00AB7F82"/>
    <w:rsid w:val="00AC4E95"/>
    <w:rsid w:val="00AD1241"/>
    <w:rsid w:val="00AD5A7F"/>
    <w:rsid w:val="00AD606B"/>
    <w:rsid w:val="00AD6EF5"/>
    <w:rsid w:val="00AE489B"/>
    <w:rsid w:val="00AE51BE"/>
    <w:rsid w:val="00B02F98"/>
    <w:rsid w:val="00B060B2"/>
    <w:rsid w:val="00B1514B"/>
    <w:rsid w:val="00B17EF1"/>
    <w:rsid w:val="00B26681"/>
    <w:rsid w:val="00B338C8"/>
    <w:rsid w:val="00B37AD5"/>
    <w:rsid w:val="00B4106E"/>
    <w:rsid w:val="00B5074C"/>
    <w:rsid w:val="00B557E6"/>
    <w:rsid w:val="00B76CAB"/>
    <w:rsid w:val="00B77247"/>
    <w:rsid w:val="00B864D5"/>
    <w:rsid w:val="00B87245"/>
    <w:rsid w:val="00B97ADA"/>
    <w:rsid w:val="00BA286C"/>
    <w:rsid w:val="00BA59E9"/>
    <w:rsid w:val="00BB18FA"/>
    <w:rsid w:val="00BD2CCA"/>
    <w:rsid w:val="00BD7C24"/>
    <w:rsid w:val="00BE6A2F"/>
    <w:rsid w:val="00BE7935"/>
    <w:rsid w:val="00C077AA"/>
    <w:rsid w:val="00C14F2B"/>
    <w:rsid w:val="00C22299"/>
    <w:rsid w:val="00C26A30"/>
    <w:rsid w:val="00C35B83"/>
    <w:rsid w:val="00C44762"/>
    <w:rsid w:val="00C44B2D"/>
    <w:rsid w:val="00C476CD"/>
    <w:rsid w:val="00C63208"/>
    <w:rsid w:val="00C757DE"/>
    <w:rsid w:val="00C76B4B"/>
    <w:rsid w:val="00C76E9F"/>
    <w:rsid w:val="00C86192"/>
    <w:rsid w:val="00C9540C"/>
    <w:rsid w:val="00C97BF7"/>
    <w:rsid w:val="00CA5B4C"/>
    <w:rsid w:val="00CB4F9F"/>
    <w:rsid w:val="00CB5DD1"/>
    <w:rsid w:val="00CB724D"/>
    <w:rsid w:val="00CE0F0E"/>
    <w:rsid w:val="00CE4B34"/>
    <w:rsid w:val="00CF3DA5"/>
    <w:rsid w:val="00CF4834"/>
    <w:rsid w:val="00D524F7"/>
    <w:rsid w:val="00D66A5D"/>
    <w:rsid w:val="00D7527A"/>
    <w:rsid w:val="00D84365"/>
    <w:rsid w:val="00D87321"/>
    <w:rsid w:val="00DA43D0"/>
    <w:rsid w:val="00DC67FC"/>
    <w:rsid w:val="00DD2443"/>
    <w:rsid w:val="00DD7CD8"/>
    <w:rsid w:val="00DE46C5"/>
    <w:rsid w:val="00DE6B62"/>
    <w:rsid w:val="00DE7376"/>
    <w:rsid w:val="00E063CB"/>
    <w:rsid w:val="00E16348"/>
    <w:rsid w:val="00E40CD4"/>
    <w:rsid w:val="00E41ED9"/>
    <w:rsid w:val="00E47122"/>
    <w:rsid w:val="00E70D5D"/>
    <w:rsid w:val="00E75E9C"/>
    <w:rsid w:val="00E903B9"/>
    <w:rsid w:val="00EC222B"/>
    <w:rsid w:val="00ED13A6"/>
    <w:rsid w:val="00ED5F31"/>
    <w:rsid w:val="00EF626C"/>
    <w:rsid w:val="00EF6E3C"/>
    <w:rsid w:val="00F16B1A"/>
    <w:rsid w:val="00F171A8"/>
    <w:rsid w:val="00F21B2F"/>
    <w:rsid w:val="00F30EEF"/>
    <w:rsid w:val="00F36515"/>
    <w:rsid w:val="00F4514C"/>
    <w:rsid w:val="00F54EC9"/>
    <w:rsid w:val="00F62CA8"/>
    <w:rsid w:val="00F77035"/>
    <w:rsid w:val="00F83287"/>
    <w:rsid w:val="00F96CCF"/>
    <w:rsid w:val="00FB1CC6"/>
    <w:rsid w:val="00FD4F68"/>
    <w:rsid w:val="00FD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04B265F"/>
  <w15:docId w15:val="{51C7E806-2542-4130-9ECA-9ABD7F48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0B04"/>
    <w:pPr>
      <w:bidi/>
    </w:pPr>
    <w:rPr>
      <w:sz w:val="24"/>
      <w:szCs w:val="24"/>
    </w:rPr>
  </w:style>
  <w:style w:type="paragraph" w:styleId="Heading1">
    <w:name w:val="heading 1"/>
    <w:basedOn w:val="1"/>
    <w:next w:val="Normal"/>
    <w:link w:val="Heading1Char"/>
    <w:qFormat/>
    <w:rsid w:val="006A0B04"/>
    <w:pPr>
      <w:numPr>
        <w:numId w:val="31"/>
      </w:numPr>
      <w:ind w:left="521" w:hanging="521"/>
    </w:pPr>
  </w:style>
  <w:style w:type="paragraph" w:styleId="Heading2">
    <w:name w:val="heading 2"/>
    <w:basedOn w:val="2"/>
    <w:next w:val="Normal"/>
    <w:link w:val="Heading2Char"/>
    <w:unhideWhenUsed/>
    <w:qFormat/>
    <w:rsid w:val="006A0B04"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2975" w:hanging="708"/>
      <w:jc w:val="both"/>
      <w:textAlignment w:val="baseline"/>
      <w:outlineLvl w:val="4"/>
    </w:pPr>
    <w:rPr>
      <w:rFonts w:ascii="Arial" w:hAnsi="Arial" w:cs="Miriam"/>
      <w:spacing w:val="10"/>
      <w:sz w:val="22"/>
      <w:szCs w:val="22"/>
      <w:lang w:eastAsia="he-IL"/>
    </w:rPr>
  </w:style>
  <w:style w:type="paragraph" w:styleId="Heading6">
    <w:name w:val="heading 6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3683" w:hanging="708"/>
      <w:jc w:val="both"/>
      <w:textAlignment w:val="baseline"/>
      <w:outlineLvl w:val="5"/>
    </w:pPr>
    <w:rPr>
      <w:rFonts w:ascii="Arial" w:hAnsi="Arial" w:cs="Miriam"/>
      <w:i/>
      <w:iCs/>
      <w:spacing w:val="10"/>
      <w:sz w:val="22"/>
      <w:szCs w:val="22"/>
      <w:lang w:eastAsia="he-IL"/>
    </w:rPr>
  </w:style>
  <w:style w:type="paragraph" w:styleId="Heading7">
    <w:name w:val="heading 7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4391" w:hanging="708"/>
      <w:jc w:val="both"/>
      <w:textAlignment w:val="baseline"/>
      <w:outlineLvl w:val="6"/>
    </w:pPr>
    <w:rPr>
      <w:rFonts w:ascii="Arial" w:hAnsi="Arial" w:cs="Miriam"/>
      <w:spacing w:val="10"/>
      <w:sz w:val="20"/>
      <w:szCs w:val="20"/>
      <w:lang w:eastAsia="he-IL"/>
    </w:rPr>
  </w:style>
  <w:style w:type="paragraph" w:styleId="Heading8">
    <w:name w:val="heading 8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5099" w:hanging="708"/>
      <w:jc w:val="both"/>
      <w:textAlignment w:val="baseline"/>
      <w:outlineLvl w:val="7"/>
    </w:pPr>
    <w:rPr>
      <w:rFonts w:ascii="Arial" w:hAnsi="Arial" w:cs="Miriam"/>
      <w:i/>
      <w:iCs/>
      <w:spacing w:val="10"/>
      <w:sz w:val="20"/>
      <w:szCs w:val="20"/>
      <w:lang w:eastAsia="he-IL"/>
    </w:rPr>
  </w:style>
  <w:style w:type="paragraph" w:styleId="Heading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5807" w:hanging="708"/>
      <w:jc w:val="both"/>
      <w:textAlignment w:val="baseline"/>
      <w:outlineLvl w:val="8"/>
    </w:pPr>
    <w:rPr>
      <w:rFonts w:ascii="Arial" w:hAnsi="Arial" w:cs="Miriam"/>
      <w:i/>
      <w:iCs/>
      <w:spacing w:val="10"/>
      <w:sz w:val="18"/>
      <w:szCs w:val="1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A0B0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A0B04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cs="FrankRuehl"/>
      <w:bCs/>
      <w:sz w:val="28"/>
      <w:szCs w:val="28"/>
      <w:u w:val="single"/>
      <w:lang w:eastAsia="he-IL"/>
    </w:rPr>
  </w:style>
  <w:style w:type="paragraph" w:customStyle="1" w:styleId="a3">
    <w:name w:val="כותרת סעיף"/>
    <w:basedOn w:val="Normal"/>
    <w:rsid w:val="006A0B04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1">
    <w:name w:val="טקסט סעיף"/>
    <w:basedOn w:val="Normal"/>
    <w:link w:val="Char"/>
    <w:rsid w:val="006A0B04"/>
    <w:pPr>
      <w:numPr>
        <w:ilvl w:val="1"/>
        <w:numId w:val="32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Normal"/>
    <w:link w:val="Char0"/>
    <w:rsid w:val="006A0B04"/>
    <w:pPr>
      <w:numPr>
        <w:ilvl w:val="2"/>
        <w:numId w:val="32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0">
    <w:name w:val="תת סעיף1"/>
    <w:basedOn w:val="a2"/>
    <w:rsid w:val="006A0B04"/>
    <w:pPr>
      <w:numPr>
        <w:ilvl w:val="3"/>
      </w:numPr>
    </w:pPr>
  </w:style>
  <w:style w:type="character" w:styleId="Hyperlink">
    <w:name w:val="Hyperlink"/>
    <w:rsid w:val="006A0B04"/>
    <w:rPr>
      <w:color w:val="3464BA"/>
      <w:u w:val="dotted" w:color="3464BA"/>
    </w:rPr>
  </w:style>
  <w:style w:type="paragraph" w:customStyle="1" w:styleId="a4">
    <w:name w:val="כותרת שם נספח"/>
    <w:basedOn w:val="Normal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5">
    <w:name w:val="טקסט נספח"/>
    <w:basedOn w:val="a4"/>
    <w:rPr>
      <w:rFonts w:cs="David"/>
      <w:b w:val="0"/>
      <w:bCs w:val="0"/>
      <w:color w:val="auto"/>
      <w:sz w:val="22"/>
      <w:szCs w:val="22"/>
    </w:rPr>
  </w:style>
  <w:style w:type="paragraph" w:customStyle="1" w:styleId="a6">
    <w:name w:val="כותרת טבלת נספחים"/>
    <w:basedOn w:val="Normal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7">
    <w:name w:val="שם הוראה"/>
    <w:basedOn w:val="Normal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8">
    <w:name w:val="טקסט רץ טבלה עליונה"/>
    <w:basedOn w:val="Normal"/>
    <w:pPr>
      <w:jc w:val="both"/>
    </w:pPr>
    <w:rPr>
      <w:rFonts w:ascii="Arial" w:hAnsi="Arial" w:cs="Arial"/>
      <w:sz w:val="20"/>
      <w:szCs w:val="20"/>
    </w:rPr>
  </w:style>
  <w:style w:type="paragraph" w:customStyle="1" w:styleId="a9">
    <w:name w:val="טקסט סעיף מודגש"/>
    <w:basedOn w:val="a1"/>
    <w:rPr>
      <w:b/>
      <w:bCs/>
    </w:rPr>
  </w:style>
  <w:style w:type="character" w:customStyle="1" w:styleId="Char">
    <w:name w:val="טקסט סעיף Char"/>
    <w:link w:val="a1"/>
    <w:rsid w:val="006A0B04"/>
    <w:rPr>
      <w:rFonts w:ascii="Arial" w:hAnsi="Arial" w:cs="Arial"/>
      <w:sz w:val="22"/>
      <w:szCs w:val="22"/>
    </w:rPr>
  </w:style>
  <w:style w:type="character" w:customStyle="1" w:styleId="aa">
    <w:name w:val="טקסט סעיף מודגש תו"/>
    <w:rPr>
      <w:rFonts w:ascii="Arial" w:hAnsi="Arial" w:cs="Arial"/>
      <w:b/>
      <w:bCs/>
      <w:sz w:val="22"/>
      <w:szCs w:val="22"/>
      <w:lang w:val="en-US" w:eastAsia="en-US" w:bidi="he-IL"/>
    </w:rPr>
  </w:style>
  <w:style w:type="paragraph" w:customStyle="1" w:styleId="Char1">
    <w:name w:val="הדגשת צבע תו Char"/>
    <w:basedOn w:val="a1"/>
    <w:rPr>
      <w:shd w:val="clear" w:color="auto" w:fill="DEE7F6"/>
    </w:rPr>
  </w:style>
  <w:style w:type="character" w:customStyle="1" w:styleId="CharChar0">
    <w:name w:val="הדגשת צבע תו Char Char"/>
    <w:rPr>
      <w:rFonts w:ascii="Arial" w:hAnsi="Arial" w:cs="Arial"/>
      <w:sz w:val="22"/>
      <w:szCs w:val="22"/>
      <w:shd w:val="clear" w:color="auto" w:fill="DEE7F6"/>
      <w:lang w:val="en-US" w:eastAsia="en-US" w:bidi="he-IL"/>
    </w:rPr>
  </w:style>
  <w:style w:type="paragraph" w:customStyle="1" w:styleId="ab">
    <w:name w:val="אייקון החשוב ביותר"/>
    <w:basedOn w:val="a1"/>
    <w:pPr>
      <w:ind w:left="731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c">
    <w:name w:val="אייקון החשוב ביותר תו"/>
    <w:rPr>
      <w:rFonts w:ascii="Wingdings" w:hAnsi="Wingdings" w:cs="Arial"/>
      <w:color w:val="5EA740"/>
      <w:position w:val="-4"/>
      <w:sz w:val="28"/>
      <w:szCs w:val="28"/>
      <w:lang w:val="en-US" w:eastAsia="en-US" w:bidi="he-IL"/>
    </w:rPr>
  </w:style>
  <w:style w:type="paragraph" w:customStyle="1" w:styleId="ad">
    <w:name w:val="אייקון רישום/דיווח"/>
    <w:basedOn w:val="a1"/>
    <w:pPr>
      <w:ind w:left="731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e">
    <w:name w:val="אייקון רישום/דיווח תו"/>
    <w:rPr>
      <w:rFonts w:ascii="Wingdings" w:hAnsi="Wingdings" w:cs="Arial"/>
      <w:color w:val="800080"/>
      <w:position w:val="-4"/>
      <w:sz w:val="28"/>
      <w:szCs w:val="28"/>
      <w:lang w:val="en-US" w:eastAsia="en-US" w:bidi="he-IL"/>
    </w:rPr>
  </w:style>
  <w:style w:type="paragraph" w:customStyle="1" w:styleId="af">
    <w:name w:val="אייקון מערכות מידע"/>
    <w:basedOn w:val="a1"/>
    <w:pPr>
      <w:ind w:left="731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0">
    <w:name w:val="אייקון מערכות מידע תו"/>
    <w:rPr>
      <w:rFonts w:ascii="Wingdings" w:hAnsi="Wingdings" w:cs="Arial"/>
      <w:color w:val="36A6E8"/>
      <w:position w:val="-4"/>
      <w:sz w:val="28"/>
      <w:szCs w:val="28"/>
      <w:lang w:val="en-US" w:eastAsia="en-US" w:bidi="he-IL"/>
    </w:rPr>
  </w:style>
  <w:style w:type="paragraph" w:customStyle="1" w:styleId="CharChar">
    <w:name w:val="אייקון אסור לעשות תו Char Char"/>
    <w:basedOn w:val="a1"/>
    <w:link w:val="CharCharChar"/>
    <w:rsid w:val="006A0B04"/>
    <w:pPr>
      <w:numPr>
        <w:numId w:val="12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6A0B04"/>
    <w:rPr>
      <w:rFonts w:ascii="Wingdings" w:hAnsi="Wingdings" w:cs="Arial"/>
      <w:color w:val="A81229"/>
      <w:position w:val="-4"/>
      <w:sz w:val="28"/>
      <w:szCs w:val="28"/>
    </w:rPr>
  </w:style>
  <w:style w:type="paragraph" w:styleId="FootnoteText">
    <w:name w:val="footnote text"/>
    <w:basedOn w:val="Normal"/>
    <w:link w:val="FootnoteTextChar"/>
    <w:rsid w:val="006A0B04"/>
    <w:rPr>
      <w:sz w:val="20"/>
      <w:szCs w:val="20"/>
    </w:rPr>
  </w:style>
  <w:style w:type="character" w:styleId="FootnoteReference">
    <w:name w:val="footnote reference"/>
    <w:basedOn w:val="DefaultParagraphFont"/>
    <w:rsid w:val="006A0B04"/>
    <w:rPr>
      <w:vertAlign w:val="superscript"/>
    </w:rPr>
  </w:style>
  <w:style w:type="paragraph" w:styleId="BalloonText">
    <w:name w:val="Balloon Text"/>
    <w:basedOn w:val="Normal"/>
    <w:link w:val="BalloonTextChar"/>
    <w:rsid w:val="006A0B04"/>
    <w:rPr>
      <w:rFonts w:ascii="Tahoma" w:hAnsi="Tahoma" w:cs="Tahoma"/>
      <w:sz w:val="16"/>
      <w:szCs w:val="16"/>
    </w:rPr>
  </w:style>
  <w:style w:type="paragraph" w:customStyle="1" w:styleId="20">
    <w:name w:val="סגנון2"/>
    <w:basedOn w:val="Normal"/>
    <w:pPr>
      <w:keepNext/>
      <w:overflowPunct w:val="0"/>
      <w:autoSpaceDE w:val="0"/>
      <w:autoSpaceDN w:val="0"/>
      <w:adjustRightInd w:val="0"/>
      <w:spacing w:before="120" w:line="300" w:lineRule="exact"/>
      <w:ind w:left="1174" w:hanging="454"/>
      <w:jc w:val="both"/>
      <w:textAlignment w:val="baseline"/>
    </w:pPr>
    <w:rPr>
      <w:rFonts w:ascii="Univers" w:hAnsi="Univers" w:cs="David"/>
      <w:spacing w:val="10"/>
      <w:lang w:eastAsia="he-IL"/>
    </w:rPr>
  </w:style>
  <w:style w:type="paragraph" w:styleId="BodyTextIndent">
    <w:name w:val="Body Text Indent"/>
    <w:basedOn w:val="Normal"/>
    <w:pPr>
      <w:overflowPunct w:val="0"/>
      <w:autoSpaceDE w:val="0"/>
      <w:autoSpaceDN w:val="0"/>
      <w:adjustRightInd w:val="0"/>
      <w:spacing w:after="120" w:line="360" w:lineRule="auto"/>
      <w:ind w:left="283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eference">
    <w:name w:val="Reference"/>
    <w:basedOn w:val="Normal"/>
    <w:pPr>
      <w:tabs>
        <w:tab w:val="left" w:pos="1474"/>
      </w:tabs>
      <w:overflowPunct w:val="0"/>
      <w:autoSpaceDE w:val="0"/>
      <w:autoSpaceDN w:val="0"/>
      <w:adjustRightInd w:val="0"/>
      <w:ind w:left="1650" w:hanging="992"/>
      <w:textAlignment w:val="baseline"/>
    </w:pPr>
    <w:rPr>
      <w:rFonts w:cs="FrankRuehl"/>
      <w:sz w:val="20"/>
      <w:szCs w:val="26"/>
      <w:lang w:eastAsia="he-IL"/>
    </w:rPr>
  </w:style>
  <w:style w:type="paragraph" w:styleId="BodyText">
    <w:name w:val="Body Text"/>
    <w:basedOn w:val="Normal"/>
    <w:pPr>
      <w:tabs>
        <w:tab w:val="left" w:pos="4769"/>
      </w:tabs>
      <w:overflowPunct w:val="0"/>
      <w:autoSpaceDE w:val="0"/>
      <w:autoSpaceDN w:val="0"/>
      <w:adjustRightInd w:val="0"/>
      <w:textAlignment w:val="baseline"/>
    </w:pPr>
    <w:rPr>
      <w:rFonts w:cs="David"/>
      <w:sz w:val="20"/>
      <w:szCs w:val="26"/>
      <w:lang w:eastAsia="he-IL"/>
    </w:rPr>
  </w:style>
  <w:style w:type="table" w:styleId="TableElegant">
    <w:name w:val="Table Elegant"/>
    <w:basedOn w:val="TableNormal"/>
    <w:rsid w:val="00EF626C"/>
    <w:pPr>
      <w:overflowPunct w:val="0"/>
      <w:autoSpaceDE w:val="0"/>
      <w:autoSpaceDN w:val="0"/>
      <w:bidi/>
      <w:adjustRightInd w:val="0"/>
      <w:spacing w:line="360" w:lineRule="auto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har2">
    <w:name w:val="Char"/>
    <w:basedOn w:val="Normal"/>
    <w:rsid w:val="00971F55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NormalWeb">
    <w:name w:val="Normal (Web)"/>
    <w:basedOn w:val="Normal"/>
    <w:rsid w:val="00971F55"/>
    <w:pPr>
      <w:bidi w:val="0"/>
      <w:spacing w:before="100" w:beforeAutospacing="1" w:after="100" w:afterAutospacing="1"/>
    </w:pPr>
  </w:style>
  <w:style w:type="paragraph" w:customStyle="1" w:styleId="Sign">
    <w:name w:val="Sign"/>
    <w:basedOn w:val="Normal"/>
    <w:rsid w:val="00862490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customStyle="1" w:styleId="About">
    <w:name w:val="About"/>
    <w:basedOn w:val="Normal"/>
    <w:rsid w:val="00862490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3">
    <w:name w:val="Para3"/>
    <w:basedOn w:val="Normal"/>
    <w:rsid w:val="0045175F"/>
    <w:pPr>
      <w:tabs>
        <w:tab w:val="left" w:pos="1800"/>
      </w:tabs>
      <w:overflowPunct w:val="0"/>
      <w:autoSpaceDE w:val="0"/>
      <w:autoSpaceDN w:val="0"/>
      <w:adjustRightInd w:val="0"/>
      <w:ind w:left="907"/>
      <w:jc w:val="both"/>
      <w:textAlignment w:val="baseline"/>
    </w:pPr>
    <w:rPr>
      <w:rFonts w:cs="FrankRuehl"/>
      <w:b/>
      <w:noProof/>
      <w:szCs w:val="26"/>
      <w:lang w:eastAsia="he-IL"/>
    </w:rPr>
  </w:style>
  <w:style w:type="paragraph" w:customStyle="1" w:styleId="Memo">
    <w:name w:val="Memo"/>
    <w:basedOn w:val="Normal"/>
    <w:rsid w:val="0045175F"/>
    <w:pPr>
      <w:overflowPunct w:val="0"/>
      <w:autoSpaceDE w:val="0"/>
      <w:autoSpaceDN w:val="0"/>
      <w:adjustRightInd w:val="0"/>
      <w:ind w:left="5760"/>
      <w:textAlignment w:val="baseline"/>
    </w:pPr>
    <w:rPr>
      <w:rFonts w:cs="FrankRuehl"/>
      <w:sz w:val="20"/>
      <w:szCs w:val="26"/>
      <w:lang w:eastAsia="he-IL"/>
    </w:rPr>
  </w:style>
  <w:style w:type="table" w:styleId="TableGrid">
    <w:name w:val="Table Grid"/>
    <w:aliases w:val="טקסט טבלה תחתונה"/>
    <w:basedOn w:val="TableNormal"/>
    <w:rsid w:val="0045175F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pys">
    <w:name w:val="Copys"/>
    <w:basedOn w:val="Normal"/>
    <w:rsid w:val="002163F0"/>
    <w:pPr>
      <w:overflowPunct w:val="0"/>
      <w:autoSpaceDE w:val="0"/>
      <w:autoSpaceDN w:val="0"/>
      <w:adjustRightInd w:val="0"/>
      <w:ind w:left="516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onnyBase">
    <w:name w:val="RonnyBase"/>
    <w:rsid w:val="002163F0"/>
    <w:pPr>
      <w:keepLines/>
      <w:bidi/>
      <w:spacing w:before="120"/>
      <w:jc w:val="both"/>
    </w:pPr>
    <w:rPr>
      <w:rFonts w:cs="David"/>
      <w:sz w:val="22"/>
      <w:szCs w:val="22"/>
    </w:rPr>
  </w:style>
  <w:style w:type="paragraph" w:customStyle="1" w:styleId="CharChar1">
    <w:name w:val="תו תו Char Char תו תו"/>
    <w:basedOn w:val="Normal"/>
    <w:rsid w:val="007473E0"/>
    <w:pPr>
      <w:bidi w:val="0"/>
      <w:spacing w:before="60" w:after="160" w:line="240" w:lineRule="exact"/>
    </w:pPr>
    <w:rPr>
      <w:rFonts w:ascii="Verdana" w:hAnsi="Verdana"/>
      <w:color w:val="FF00FF"/>
      <w:sz w:val="26"/>
      <w:szCs w:val="20"/>
      <w:lang w:val="en-GB" w:bidi="ar-SA"/>
    </w:rPr>
  </w:style>
  <w:style w:type="character" w:styleId="FollowedHyperlink">
    <w:name w:val="FollowedHyperlink"/>
    <w:basedOn w:val="DefaultParagraphFont"/>
    <w:rsid w:val="006A0B04"/>
    <w:rPr>
      <w:color w:val="800080" w:themeColor="followedHyperlink"/>
      <w:u w:val="single"/>
    </w:rPr>
  </w:style>
  <w:style w:type="paragraph" w:customStyle="1" w:styleId="CharChar2">
    <w:name w:val="Char תו Char"/>
    <w:basedOn w:val="Normal"/>
    <w:rsid w:val="004F28C2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6A0B04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6A0B04"/>
  </w:style>
  <w:style w:type="character" w:customStyle="1" w:styleId="HeaderChar">
    <w:name w:val="Header Char"/>
    <w:basedOn w:val="DefaultParagraphFont"/>
    <w:link w:val="Header"/>
    <w:rsid w:val="006A0B04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rsid w:val="006A0B04"/>
  </w:style>
  <w:style w:type="paragraph" w:customStyle="1" w:styleId="1">
    <w:name w:val="כותרת רמה 1"/>
    <w:basedOn w:val="Normal"/>
    <w:link w:val="11"/>
    <w:qFormat/>
    <w:rsid w:val="006A0B04"/>
    <w:pPr>
      <w:keepNext/>
      <w:numPr>
        <w:numId w:val="12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6A0B04"/>
    <w:pPr>
      <w:numPr>
        <w:numId w:val="13"/>
      </w:numPr>
    </w:pPr>
  </w:style>
  <w:style w:type="character" w:customStyle="1" w:styleId="11">
    <w:name w:val="כותרת רמה 1 תו"/>
    <w:basedOn w:val="DefaultParagraphFont"/>
    <w:link w:val="1"/>
    <w:rsid w:val="006A0B0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Normal"/>
    <w:link w:val="21"/>
    <w:qFormat/>
    <w:rsid w:val="006A0B04"/>
    <w:pPr>
      <w:numPr>
        <w:ilvl w:val="1"/>
        <w:numId w:val="31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6A0B04"/>
    <w:pPr>
      <w:ind w:left="720"/>
      <w:contextualSpacing/>
    </w:pPr>
  </w:style>
  <w:style w:type="character" w:customStyle="1" w:styleId="21">
    <w:name w:val="סעיף רמה 2 תו"/>
    <w:basedOn w:val="DefaultParagraphFont"/>
    <w:link w:val="2"/>
    <w:rsid w:val="006A0B04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Normal"/>
    <w:link w:val="30"/>
    <w:qFormat/>
    <w:rsid w:val="006A0B04"/>
    <w:pPr>
      <w:numPr>
        <w:ilvl w:val="2"/>
        <w:numId w:val="31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0">
    <w:name w:val="סעיף רמה 3 תו"/>
    <w:basedOn w:val="21"/>
    <w:link w:val="3"/>
    <w:rsid w:val="006A0B04"/>
    <w:rPr>
      <w:rFonts w:ascii="Arial" w:hAnsi="Arial" w:cstheme="minorBidi"/>
      <w:sz w:val="22"/>
      <w:szCs w:val="22"/>
    </w:rPr>
  </w:style>
  <w:style w:type="paragraph" w:customStyle="1" w:styleId="211111">
    <w:name w:val="תת סעיף2 1.1.1.1.1"/>
    <w:basedOn w:val="10"/>
    <w:rsid w:val="006A0B04"/>
    <w:pPr>
      <w:numPr>
        <w:ilvl w:val="4"/>
      </w:numPr>
    </w:pPr>
  </w:style>
  <w:style w:type="paragraph" w:customStyle="1" w:styleId="4">
    <w:name w:val="סעיף רמה 4"/>
    <w:basedOn w:val="3"/>
    <w:link w:val="40"/>
    <w:qFormat/>
    <w:rsid w:val="006A0B04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6A0B04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0">
    <w:name w:val="סעיף רמה 4 תו"/>
    <w:basedOn w:val="30"/>
    <w:link w:val="4"/>
    <w:rsid w:val="006A0B04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Title"/>
    <w:link w:val="-Char"/>
    <w:qFormat/>
    <w:rsid w:val="006A0B0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0"/>
    <w:link w:val="5"/>
    <w:rsid w:val="006A0B04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TitleChar"/>
    <w:link w:val="-"/>
    <w:rsid w:val="006A0B0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Title">
    <w:name w:val="Title"/>
    <w:basedOn w:val="Normal"/>
    <w:next w:val="Normal"/>
    <w:link w:val="TitleChar"/>
    <w:qFormat/>
    <w:rsid w:val="006A0B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A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6A0B0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Subtitle">
    <w:name w:val="Subtitle"/>
    <w:basedOn w:val="Normal"/>
    <w:next w:val="Normal"/>
    <w:link w:val="SubtitleChar"/>
    <w:qFormat/>
    <w:rsid w:val="006A0B0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6A0B0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Subtitle"/>
    <w:link w:val="-1"/>
    <w:qFormat/>
    <w:rsid w:val="006A0B04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1">
    <w:name w:val="נספח - תיאור תו"/>
    <w:basedOn w:val="SubtitleChar"/>
    <w:link w:val="-0"/>
    <w:rsid w:val="006A0B0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0">
    <w:name w:val="תת סעיף Char"/>
    <w:link w:val="a2"/>
    <w:rsid w:val="006A0B04"/>
    <w:rPr>
      <w:rFonts w:cs="Arial"/>
      <w:sz w:val="22"/>
      <w:szCs w:val="22"/>
    </w:rPr>
  </w:style>
  <w:style w:type="paragraph" w:customStyle="1" w:styleId="a">
    <w:name w:val="הגדרות"/>
    <w:basedOn w:val="Normal"/>
    <w:link w:val="af1"/>
    <w:qFormat/>
    <w:rsid w:val="006A0B04"/>
    <w:pPr>
      <w:numPr>
        <w:numId w:val="25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1">
    <w:name w:val="הגדרות תו"/>
    <w:basedOn w:val="DefaultParagraphFont"/>
    <w:link w:val="a"/>
    <w:rsid w:val="006A0B04"/>
    <w:rPr>
      <w:rFonts w:ascii="Arial" w:hAnsi="Arial" w:cs="Arial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rsid w:val="006A0B04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6A0B04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0"/>
    <w:link w:val="6"/>
    <w:rsid w:val="006A0B04"/>
    <w:rPr>
      <w:rFonts w:ascii="Arial" w:hAnsi="Arial" w:cstheme="minorBidi"/>
      <w:sz w:val="22"/>
      <w:szCs w:val="22"/>
    </w:rPr>
  </w:style>
  <w:style w:type="character" w:styleId="CommentReference">
    <w:name w:val="annotation reference"/>
    <w:basedOn w:val="DefaultParagraphFont"/>
    <w:unhideWhenUsed/>
    <w:rsid w:val="006A0B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A0B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A0B04"/>
  </w:style>
  <w:style w:type="paragraph" w:styleId="CommentSubject">
    <w:name w:val="annotation subject"/>
    <w:basedOn w:val="CommentText"/>
    <w:next w:val="CommentText"/>
    <w:link w:val="CommentSubjectChar"/>
    <w:unhideWhenUsed/>
    <w:rsid w:val="006A0B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A0B04"/>
    <w:rPr>
      <w:b/>
      <w:bCs/>
    </w:rPr>
  </w:style>
  <w:style w:type="character" w:customStyle="1" w:styleId="Heading2Char">
    <w:name w:val="Heading 2 Char"/>
    <w:basedOn w:val="DefaultParagraphFont"/>
    <w:link w:val="Heading2"/>
    <w:rsid w:val="006A0B04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6A0B04"/>
  </w:style>
  <w:style w:type="paragraph" w:customStyle="1" w:styleId="22">
    <w:name w:val="סעיף רמה 22"/>
    <w:basedOn w:val="2"/>
    <w:link w:val="22Char"/>
    <w:qFormat/>
    <w:rsid w:val="006A0B04"/>
    <w:rPr>
      <w:u w:val="single"/>
    </w:rPr>
  </w:style>
  <w:style w:type="paragraph" w:customStyle="1" w:styleId="33">
    <w:name w:val="סעיף רמה 33"/>
    <w:basedOn w:val="3"/>
    <w:link w:val="33Char"/>
    <w:qFormat/>
    <w:rsid w:val="006A0B04"/>
  </w:style>
  <w:style w:type="character" w:customStyle="1" w:styleId="22Char">
    <w:name w:val="סעיף רמה 22 Char"/>
    <w:basedOn w:val="21"/>
    <w:link w:val="22"/>
    <w:rsid w:val="006A0B04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0"/>
    <w:link w:val="33"/>
    <w:rsid w:val="006A0B04"/>
    <w:rPr>
      <w:rFonts w:ascii="Arial" w:hAnsi="Arial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E4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385">
              <w:marLeft w:val="0"/>
              <w:marRight w:val="0"/>
              <w:marTop w:val="0"/>
              <w:marBottom w:val="0"/>
              <w:divBdr>
                <w:top w:val="inset" w:sz="12" w:space="4" w:color="FFFFFF"/>
                <w:left w:val="inset" w:sz="12" w:space="4" w:color="FFFFFF"/>
                <w:bottom w:val="inset" w:sz="12" w:space="4" w:color="FFFFFF"/>
                <w:right w:val="inset" w:sz="12" w:space="4" w:color="FFFFFF"/>
              </w:divBdr>
              <w:divsChild>
                <w:div w:id="6764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_______________Microsoft_Excel1.xls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f.gov.il/Taka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PROJECTS\&#1502;&#1513;&#1512;&#1491;%20&#1492;&#1488;&#1493;&#1510;&#1512;\&#1495;&#1493;&#1502;&#1512;&#1497;&#1501;%20&#1508;&#1504;&#1497;&#1502;&#1497;&#1497;&#1501;\&#1499;&#1500;&#1500;&#1497;%20&#1488;&#1493;&#1500;&#1490;&#1492;\Horaa_Full_Document_Templat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1</InstructionTenderSerialNumber>
    <TaxCatchAll xmlns="a46656d4-8850-49b3-aebd-68bd05f7f43d"/>
    <IsMainInstractionFile xmlns="a46656d4-8850-49b3-aebd-68bd05f7f43d">true</IsMainInstractionFile>
    <KeyWords xmlns="a46656d4-8850-49b3-aebd-68bd05f7f43d" xsi:nil="true"/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כללי</TermName>
          <TermId xmlns="http://schemas.microsoft.com/office/infopath/2007/PartnerControls">f6ec40a4-c69d-4692-ab8f-3af443e138f6</TermId>
        </TermInfo>
      </Terms>
    </b4010fb2b504417f80252ccc15783efe>
    <OriginalsFilesNames xmlns="a46656d4-8850-49b3-aebd-68bd05f7f43d" xsi:nil="true"/>
    <NameSigned xmlns="a46656d4-8850-49b3-aebd-68bd05f7f43d">דני מור</NameSigned>
    <Reference xmlns="a46656d4-8850-49b3-aebd-68bd05f7f43d" xsi:nil="true"/>
    <AdditionalDocumentSerialNumber xmlns="a46656d4-8850-49b3-aebd-68bd05f7f43d">0</AdditionalDocumentSerialNumber>
    <OriginalName xmlns="a46656d4-8850-49b3-aebd-68bd05f7f43d">מ.16.1.1</OriginalName>
    <ValidFromDate xmlns="a46656d4-8850-49b3-aebd-68bd05f7f43d">2011-05-30T21:00:00+00:00</ValidFromDate>
    <HendlesDevision xmlns="a46656d4-8850-49b3-aebd-68bd05f7f43d" xsi:nil="true"/>
    <InfoTypeTitle xmlns="a46656d4-8850-49b3-aebd-68bd05f7f43d">מכרז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הסכמים ומכרזים מרכזיים</TermName>
          <TermId xmlns="http://schemas.microsoft.com/office/infopath/2007/PartnerControls">c67b4f09-6d5a-47a3-a480-ebbb67a3606f</TermId>
        </TermInfo>
      </Terms>
    </i282c1dec52e435ba40569f48c3269eb>
    <nab11dae78434cc3b325be5ea13887b1 xmlns="a46656d4-8850-49b3-aebd-68bd05f7f43d">
      <Terms xmlns="http://schemas.microsoft.com/office/infopath/2007/PartnerControls"/>
    </nab11dae78434cc3b325be5ea13887b1>
    <IsValid xmlns="a46656d4-8850-49b3-aebd-68bd05f7f43d">true</IsValid>
    <ChapterNumber xmlns="a46656d4-8850-49b3-aebd-68bd05f7f43d">16</ChapterNumber>
    <Attachmens xmlns="a46656d4-8850-49b3-aebd-68bd05f7f43d" xsi:nil="true"/>
    <EditionNumber xmlns="a46656d4-8850-49b3-aebd-68bd05f7f43d">1</EditionNumber>
    <InfoType xmlns="a46656d4-8850-49b3-aebd-68bd05f7f43d">6</InfoType>
    <DocumentName xmlns="a46656d4-8850-49b3-aebd-68bd05f7f43d">מכרזים מרכזיים - כללי</DocumentName>
    <ExpirationDate xmlns="a46656d4-8850-49b3-aebd-68bd05f7f43d" xsi:nil="true"/>
    <SecondaryChapterNumber xmlns="a46656d4-8850-49b3-aebd-68bd05f7f43d">1</SecondaryChapterNumber>
    <SubsectionNumber xmlns="a46656d4-8850-49b3-aebd-68bd05f7f43d">0</SubsectionNumber>
  </documentManagement>
</p:properties>
</file>

<file path=customXml/itemProps1.xml><?xml version="1.0" encoding="utf-8"?>
<ds:datastoreItem xmlns:ds="http://schemas.openxmlformats.org/officeDocument/2006/customXml" ds:itemID="{3D12707E-32CA-4EA9-BB8C-0F77A8B7425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81F3056-89C0-4324-A3D3-0C7F5FFA2C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ED169B-D43C-45D6-B1CA-E015E1DDF8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96432D-03B7-460A-99B5-C263D98CE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1C5ADAA-C5DE-4653-9EA5-42504C5D83CA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</Template>
  <TotalTime>4</TotalTime>
  <Pages>3</Pages>
  <Words>195</Words>
  <Characters>1037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ההוראה</vt:lpstr>
      <vt:lpstr>שם ההוראה</vt:lpstr>
    </vt:vector>
  </TitlesOfParts>
  <Company>kg</Company>
  <LinksUpToDate>false</LinksUpToDate>
  <CharactersWithSpaces>1230</CharactersWithSpaces>
  <SharedDoc>false</SharedDoc>
  <HLinks>
    <vt:vector size="18" baseType="variant">
      <vt:variant>
        <vt:i4>263609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_נספח_א_–</vt:lpwstr>
      </vt:variant>
      <vt:variant>
        <vt:i4>5973418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_נספח_א_–_</vt:lpwstr>
      </vt:variant>
      <vt:variant>
        <vt:i4>524299</vt:i4>
      </vt:variant>
      <vt:variant>
        <vt:i4>0</vt:i4>
      </vt:variant>
      <vt:variant>
        <vt:i4>0</vt:i4>
      </vt:variant>
      <vt:variant>
        <vt:i4>5</vt:i4>
      </vt:variant>
      <vt:variant>
        <vt:lpwstr>https://www.mr.gov.il/Information/Training materials/takanot 31.12.14.PDF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creator>Golan and Keren</dc:creator>
  <cp:lastModifiedBy>Galili Office</cp:lastModifiedBy>
  <cp:revision>3</cp:revision>
  <cp:lastPrinted>2008-07-24T12:58:00Z</cp:lastPrinted>
  <dcterms:created xsi:type="dcterms:W3CDTF">2023-08-27T08:25:00Z</dcterms:created>
  <dcterms:modified xsi:type="dcterms:W3CDTF">2023-08-27T08:29:00Z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SecondaryChapterName">
    <vt:lpwstr>922</vt:lpwstr>
  </property>
  <property fmtid="{D5CDD505-2E9C-101B-9397-08002B2CF9AE}" pid="3" name="MMDMainChapterName">
    <vt:lpwstr>914</vt:lpwstr>
  </property>
  <property fmtid="{D5CDD505-2E9C-101B-9397-08002B2CF9AE}" pid="4" name="ContentTypeId">
    <vt:lpwstr>0x010100A33EC907DE42CD44920AA3A9056885F2003B7EF355B5076B4E9DB3308B94EC08BD</vt:lpwstr>
  </property>
</Properties>
</file>