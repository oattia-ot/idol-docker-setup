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7ACA4" w14:textId="77777777" w:rsidR="00EC6908" w:rsidRPr="00383F07" w:rsidRDefault="00AA0FCB" w:rsidP="00F26C00">
      <w:pPr>
        <w:pStyle w:val="1"/>
        <w:ind w:left="521" w:hanging="521"/>
      </w:pPr>
      <w:r w:rsidRPr="00383F07">
        <w:rPr>
          <w:rFonts w:hint="cs"/>
          <w:rtl/>
        </w:rPr>
        <w:t>מבוא</w:t>
      </w:r>
    </w:p>
    <w:p w14:paraId="7E77B017" w14:textId="16B5C180" w:rsidR="00EE33FD" w:rsidRDefault="00EE33FD" w:rsidP="00EE33FD">
      <w:pPr>
        <w:pStyle w:val="2"/>
      </w:pPr>
      <w:r>
        <w:rPr>
          <w:rFonts w:hint="cs"/>
          <w:rtl/>
        </w:rPr>
        <w:t xml:space="preserve">מינהל </w:t>
      </w:r>
      <w:r w:rsidRPr="00C1127A">
        <w:rPr>
          <w:rFonts w:hint="cs"/>
          <w:rtl/>
        </w:rPr>
        <w:t>הדיור</w:t>
      </w:r>
      <w:r>
        <w:rPr>
          <w:rFonts w:hint="cs"/>
          <w:rtl/>
        </w:rPr>
        <w:t xml:space="preserve"> הממשלתי באגף </w:t>
      </w:r>
      <w:r w:rsidRPr="00383F07">
        <w:rPr>
          <w:rFonts w:hint="cs"/>
          <w:rtl/>
        </w:rPr>
        <w:t>החשב הכללי</w:t>
      </w:r>
      <w:r>
        <w:rPr>
          <w:rFonts w:hint="cs"/>
          <w:rtl/>
        </w:rPr>
        <w:t xml:space="preserve"> (להלן: ''מינהל הדיור'') מקצה דיור</w:t>
      </w:r>
      <w:r w:rsidRPr="00C1127A">
        <w:rPr>
          <w:rFonts w:hint="cs"/>
          <w:rtl/>
        </w:rPr>
        <w:t xml:space="preserve"> </w:t>
      </w:r>
      <w:r>
        <w:rPr>
          <w:rFonts w:hint="cs"/>
          <w:rtl/>
        </w:rPr>
        <w:t>עבור משרדי הממשלה</w:t>
      </w:r>
      <w:r w:rsidRPr="00EE33FD">
        <w:rPr>
          <w:rFonts w:hint="cs"/>
          <w:rtl/>
        </w:rPr>
        <w:t xml:space="preserve"> </w:t>
      </w:r>
      <w:r>
        <w:rPr>
          <w:rFonts w:hint="cs"/>
          <w:rtl/>
        </w:rPr>
        <w:t>ויחידות הסמך (להלן: ''משרדי ממשלה''</w:t>
      </w:r>
      <w:r w:rsidR="00AD3D05">
        <w:rPr>
          <w:rFonts w:hint="cs"/>
          <w:rtl/>
        </w:rPr>
        <w:t xml:space="preserve">, "משרדים", </w:t>
      </w:r>
      <w:r>
        <w:rPr>
          <w:rFonts w:hint="cs"/>
          <w:rtl/>
        </w:rPr>
        <w:t xml:space="preserve">או ''המשרד''), </w:t>
      </w:r>
      <w:r w:rsidRPr="00C1127A">
        <w:rPr>
          <w:rFonts w:hint="cs"/>
          <w:rtl/>
        </w:rPr>
        <w:t>בהתאם לצרכים המאושרים</w:t>
      </w:r>
      <w:r>
        <w:rPr>
          <w:rFonts w:hint="cs"/>
          <w:rtl/>
        </w:rPr>
        <w:t xml:space="preserve"> עבור כל משרד ובהתאם </w:t>
      </w:r>
      <w:r w:rsidRPr="00C1127A">
        <w:rPr>
          <w:rFonts w:hint="cs"/>
          <w:rtl/>
        </w:rPr>
        <w:t>למדיניות הממשלה, משרד האוצר</w:t>
      </w:r>
      <w:r>
        <w:rPr>
          <w:rFonts w:hint="cs"/>
          <w:rtl/>
        </w:rPr>
        <w:t xml:space="preserve">, חטיבת </w:t>
      </w:r>
      <w:r w:rsidR="00A1243B">
        <w:rPr>
          <w:rFonts w:hint="cs"/>
          <w:rtl/>
        </w:rPr>
        <w:t>ה</w:t>
      </w:r>
      <w:r>
        <w:rPr>
          <w:rFonts w:hint="cs"/>
          <w:rtl/>
        </w:rPr>
        <w:t>נכסים  באגף החשב הכללי</w:t>
      </w:r>
      <w:r w:rsidRPr="00C1127A">
        <w:rPr>
          <w:rFonts w:hint="cs"/>
          <w:rtl/>
        </w:rPr>
        <w:t xml:space="preserve"> ו</w:t>
      </w:r>
      <w:r>
        <w:rPr>
          <w:rFonts w:hint="cs"/>
          <w:rtl/>
        </w:rPr>
        <w:t>מינהל הדיור.</w:t>
      </w:r>
    </w:p>
    <w:p w14:paraId="1A570571" w14:textId="3A8535DF" w:rsidR="00EC6908" w:rsidRDefault="00AA0FCB" w:rsidP="00EE33FD">
      <w:pPr>
        <w:pStyle w:val="2"/>
      </w:pPr>
      <w:r w:rsidRPr="00383F07">
        <w:rPr>
          <w:rFonts w:hint="cs"/>
          <w:rtl/>
        </w:rPr>
        <w:t>משרד</w:t>
      </w:r>
      <w:r w:rsidR="00DE66D6">
        <w:rPr>
          <w:rFonts w:hint="cs"/>
          <w:rtl/>
        </w:rPr>
        <w:t>ים</w:t>
      </w:r>
      <w:r w:rsidRPr="00383F07">
        <w:rPr>
          <w:rFonts w:hint="cs"/>
          <w:rtl/>
        </w:rPr>
        <w:t xml:space="preserve"> </w:t>
      </w:r>
      <w:r w:rsidR="00E517FD">
        <w:rPr>
          <w:rFonts w:hint="cs"/>
          <w:rtl/>
        </w:rPr>
        <w:t>הזקוק</w:t>
      </w:r>
      <w:r w:rsidR="00DE66D6">
        <w:rPr>
          <w:rFonts w:hint="cs"/>
          <w:rtl/>
        </w:rPr>
        <w:t>ים</w:t>
      </w:r>
      <w:r w:rsidR="00E517FD">
        <w:rPr>
          <w:rFonts w:hint="cs"/>
          <w:rtl/>
        </w:rPr>
        <w:t xml:space="preserve"> </w:t>
      </w:r>
      <w:r w:rsidRPr="00383F07">
        <w:rPr>
          <w:rFonts w:hint="cs"/>
          <w:rtl/>
        </w:rPr>
        <w:t>לדיור</w:t>
      </w:r>
      <w:r w:rsidR="002E286F">
        <w:rPr>
          <w:rFonts w:hint="cs"/>
          <w:rtl/>
        </w:rPr>
        <w:t xml:space="preserve">, </w:t>
      </w:r>
      <w:r w:rsidR="00E517FD">
        <w:rPr>
          <w:rFonts w:hint="cs"/>
          <w:rtl/>
        </w:rPr>
        <w:t>מ</w:t>
      </w:r>
      <w:r w:rsidR="005F0236">
        <w:rPr>
          <w:rFonts w:hint="cs"/>
          <w:rtl/>
        </w:rPr>
        <w:t xml:space="preserve">כל </w:t>
      </w:r>
      <w:r w:rsidR="00E517FD">
        <w:rPr>
          <w:rFonts w:hint="cs"/>
          <w:rtl/>
        </w:rPr>
        <w:t>סוג שהוא, מחויבים לפנות</w:t>
      </w:r>
      <w:r w:rsidR="002E286F">
        <w:rPr>
          <w:rFonts w:hint="cs"/>
          <w:rtl/>
        </w:rPr>
        <w:t xml:space="preserve"> </w:t>
      </w:r>
      <w:r w:rsidRPr="00383F07">
        <w:rPr>
          <w:rFonts w:hint="cs"/>
          <w:rtl/>
        </w:rPr>
        <w:t>למינהל הדיור</w:t>
      </w:r>
      <w:r w:rsidR="002E286F">
        <w:rPr>
          <w:rFonts w:hint="cs"/>
          <w:rtl/>
        </w:rPr>
        <w:t>,</w:t>
      </w:r>
      <w:r w:rsidRPr="00383F07">
        <w:rPr>
          <w:rFonts w:hint="cs"/>
          <w:rtl/>
        </w:rPr>
        <w:t xml:space="preserve"> בבקשה ל</w:t>
      </w:r>
      <w:r w:rsidR="00AE501F">
        <w:rPr>
          <w:rFonts w:hint="cs"/>
          <w:rtl/>
        </w:rPr>
        <w:t xml:space="preserve">הקצאת </w:t>
      </w:r>
      <w:r w:rsidRPr="00383F07">
        <w:rPr>
          <w:rFonts w:hint="cs"/>
          <w:rtl/>
        </w:rPr>
        <w:t>דיור.</w:t>
      </w:r>
      <w:r w:rsidR="00EE33FD">
        <w:rPr>
          <w:rFonts w:hint="cs"/>
          <w:rtl/>
        </w:rPr>
        <w:t xml:space="preserve"> </w:t>
      </w:r>
    </w:p>
    <w:p w14:paraId="6561BE5C" w14:textId="21681079" w:rsidR="0051061A" w:rsidRDefault="00F06EB9" w:rsidP="00D46168">
      <w:pPr>
        <w:pStyle w:val="2"/>
      </w:pPr>
      <w:r>
        <w:rPr>
          <w:rFonts w:hint="cs"/>
          <w:rtl/>
        </w:rPr>
        <w:t>מינהל הדיור</w:t>
      </w:r>
      <w:r w:rsidRPr="001F13C3">
        <w:rPr>
          <w:rFonts w:hint="cs"/>
          <w:rtl/>
        </w:rPr>
        <w:t xml:space="preserve"> אחראי</w:t>
      </w:r>
      <w:r>
        <w:rPr>
          <w:rFonts w:hint="cs"/>
          <w:rtl/>
        </w:rPr>
        <w:t xml:space="preserve"> לבחון את צורכי </w:t>
      </w:r>
      <w:r w:rsidR="00033787">
        <w:rPr>
          <w:rFonts w:hint="cs"/>
          <w:rtl/>
        </w:rPr>
        <w:t>ה</w:t>
      </w:r>
      <w:r w:rsidRPr="001F13C3">
        <w:rPr>
          <w:rFonts w:hint="cs"/>
          <w:rtl/>
        </w:rPr>
        <w:t>משרד</w:t>
      </w:r>
      <w:r w:rsidR="00033787">
        <w:rPr>
          <w:rFonts w:hint="cs"/>
          <w:rtl/>
        </w:rPr>
        <w:t>ים,</w:t>
      </w:r>
      <w:r w:rsidRPr="001F13C3">
        <w:rPr>
          <w:rFonts w:hint="cs"/>
          <w:rtl/>
        </w:rPr>
        <w:t xml:space="preserve"> </w:t>
      </w:r>
      <w:r>
        <w:rPr>
          <w:rFonts w:hint="cs"/>
          <w:rtl/>
        </w:rPr>
        <w:t>אשר הגיש</w:t>
      </w:r>
      <w:r w:rsidR="00033787">
        <w:rPr>
          <w:rFonts w:hint="cs"/>
          <w:rtl/>
        </w:rPr>
        <w:t>ו</w:t>
      </w:r>
      <w:r>
        <w:rPr>
          <w:rFonts w:hint="cs"/>
          <w:rtl/>
        </w:rPr>
        <w:t xml:space="preserve"> </w:t>
      </w:r>
      <w:r w:rsidRPr="001F13C3">
        <w:rPr>
          <w:rFonts w:hint="cs"/>
          <w:rtl/>
        </w:rPr>
        <w:t>בקש</w:t>
      </w:r>
      <w:r w:rsidR="00033787">
        <w:rPr>
          <w:rFonts w:hint="cs"/>
          <w:rtl/>
        </w:rPr>
        <w:t>ות</w:t>
      </w:r>
      <w:r w:rsidRPr="001F13C3">
        <w:rPr>
          <w:rFonts w:hint="cs"/>
          <w:rtl/>
        </w:rPr>
        <w:t xml:space="preserve"> </w:t>
      </w:r>
      <w:r>
        <w:rPr>
          <w:rFonts w:hint="cs"/>
          <w:rtl/>
        </w:rPr>
        <w:t>להקצאת דיור.</w:t>
      </w:r>
      <w:r w:rsidR="0051061A">
        <w:rPr>
          <w:rFonts w:hint="cs"/>
          <w:rtl/>
        </w:rPr>
        <w:t xml:space="preserve"> </w:t>
      </w:r>
    </w:p>
    <w:p w14:paraId="45A8B646" w14:textId="36E9043F" w:rsidR="00F06EB9" w:rsidRDefault="00AA0FCB" w:rsidP="00CC1E29">
      <w:pPr>
        <w:pStyle w:val="2"/>
      </w:pPr>
      <w:r w:rsidRPr="00383F07">
        <w:rPr>
          <w:rFonts w:hint="cs"/>
          <w:u w:val="single"/>
          <w:rtl/>
        </w:rPr>
        <w:t>מטר</w:t>
      </w:r>
      <w:r w:rsidR="00F25918">
        <w:rPr>
          <w:rFonts w:hint="cs"/>
          <w:u w:val="single"/>
          <w:rtl/>
        </w:rPr>
        <w:t>ו</w:t>
      </w:r>
      <w:r w:rsidRPr="00383F07">
        <w:rPr>
          <w:rFonts w:hint="cs"/>
          <w:u w:val="single"/>
          <w:rtl/>
        </w:rPr>
        <w:t>ת ההוראה</w:t>
      </w:r>
      <w:r w:rsidRPr="00383F07">
        <w:rPr>
          <w:rFonts w:hint="cs"/>
          <w:rtl/>
        </w:rPr>
        <w:t xml:space="preserve"> </w:t>
      </w:r>
    </w:p>
    <w:p w14:paraId="5C0F18C7" w14:textId="60D3EE36" w:rsidR="00B2667E" w:rsidRDefault="00AA0FCB" w:rsidP="003626D0">
      <w:pPr>
        <w:pStyle w:val="3"/>
      </w:pPr>
      <w:r w:rsidRPr="00383F07">
        <w:rPr>
          <w:rFonts w:hint="cs"/>
          <w:rtl/>
        </w:rPr>
        <w:t xml:space="preserve">להנחות את </w:t>
      </w:r>
      <w:r w:rsidR="00B24F77">
        <w:rPr>
          <w:rFonts w:hint="cs"/>
          <w:rtl/>
        </w:rPr>
        <w:t>משרדי הממשלה</w:t>
      </w:r>
      <w:r w:rsidR="001A3DBE">
        <w:rPr>
          <w:rFonts w:hint="cs"/>
          <w:rtl/>
        </w:rPr>
        <w:t xml:space="preserve"> </w:t>
      </w:r>
      <w:r w:rsidR="00B24F77">
        <w:rPr>
          <w:rFonts w:hint="cs"/>
          <w:rtl/>
        </w:rPr>
        <w:t xml:space="preserve">בדבר </w:t>
      </w:r>
      <w:r w:rsidRPr="00383F07">
        <w:rPr>
          <w:rFonts w:hint="cs"/>
          <w:rtl/>
        </w:rPr>
        <w:t>ה</w:t>
      </w:r>
      <w:r w:rsidR="00B24F77">
        <w:rPr>
          <w:rFonts w:hint="cs"/>
          <w:rtl/>
        </w:rPr>
        <w:t>גשת</w:t>
      </w:r>
      <w:r w:rsidRPr="00383F07">
        <w:rPr>
          <w:rFonts w:hint="cs"/>
          <w:rtl/>
        </w:rPr>
        <w:t xml:space="preserve"> בקש</w:t>
      </w:r>
      <w:r w:rsidR="00E66021">
        <w:rPr>
          <w:rFonts w:hint="cs"/>
          <w:rtl/>
        </w:rPr>
        <w:t>ות</w:t>
      </w:r>
      <w:r w:rsidRPr="00383F07">
        <w:rPr>
          <w:rFonts w:hint="cs"/>
          <w:rtl/>
        </w:rPr>
        <w:t xml:space="preserve"> </w:t>
      </w:r>
      <w:r w:rsidR="00E517FD" w:rsidRPr="00383F07">
        <w:rPr>
          <w:rFonts w:hint="cs"/>
          <w:rtl/>
        </w:rPr>
        <w:t>ל</w:t>
      </w:r>
      <w:r w:rsidR="00D31183">
        <w:rPr>
          <w:rFonts w:hint="cs"/>
          <w:rtl/>
        </w:rPr>
        <w:t>הקצאת</w:t>
      </w:r>
      <w:r w:rsidR="00E517FD">
        <w:rPr>
          <w:rFonts w:hint="cs"/>
          <w:rtl/>
        </w:rPr>
        <w:t xml:space="preserve"> </w:t>
      </w:r>
      <w:r w:rsidRPr="00383F07">
        <w:rPr>
          <w:rFonts w:hint="cs"/>
          <w:rtl/>
        </w:rPr>
        <w:t>דיור</w:t>
      </w:r>
      <w:r w:rsidR="00A1243B">
        <w:rPr>
          <w:rFonts w:hint="cs"/>
          <w:rtl/>
        </w:rPr>
        <w:t>, הבקשה תוגש באמצעות מערכת "אופק"</w:t>
      </w:r>
      <w:r w:rsidR="00C62195">
        <w:rPr>
          <w:rFonts w:hint="cs"/>
          <w:rtl/>
        </w:rPr>
        <w:t>.</w:t>
      </w:r>
      <w:r w:rsidRPr="00383F07">
        <w:rPr>
          <w:rFonts w:hint="cs"/>
          <w:rtl/>
        </w:rPr>
        <w:t xml:space="preserve"> </w:t>
      </w:r>
    </w:p>
    <w:p w14:paraId="17788F41" w14:textId="4B5EEAAD" w:rsidR="00EC6908" w:rsidRDefault="00B2667E" w:rsidP="00B24F77">
      <w:pPr>
        <w:pStyle w:val="3"/>
      </w:pPr>
      <w:r w:rsidRPr="00DF2D8E">
        <w:rPr>
          <w:rFonts w:hint="cs"/>
          <w:rtl/>
        </w:rPr>
        <w:t xml:space="preserve">להנחות את </w:t>
      </w:r>
      <w:r w:rsidR="00B24F77">
        <w:rPr>
          <w:rFonts w:hint="cs"/>
          <w:rtl/>
        </w:rPr>
        <w:t xml:space="preserve">משרדי הממשלה </w:t>
      </w:r>
      <w:r w:rsidR="00E32463" w:rsidRPr="00DF2D8E">
        <w:rPr>
          <w:rFonts w:hint="cs"/>
          <w:rtl/>
        </w:rPr>
        <w:t>בדבר</w:t>
      </w:r>
      <w:r w:rsidR="00DF2D8E" w:rsidRPr="00DF2D8E">
        <w:rPr>
          <w:rFonts w:hint="cs"/>
          <w:rtl/>
        </w:rPr>
        <w:t xml:space="preserve"> תהליך</w:t>
      </w:r>
      <w:r w:rsidRPr="00B36E69">
        <w:rPr>
          <w:rFonts w:hint="cs"/>
          <w:rtl/>
        </w:rPr>
        <w:t xml:space="preserve"> בחינת הצרכים</w:t>
      </w:r>
      <w:r w:rsidR="00E32463" w:rsidRPr="00536264">
        <w:rPr>
          <w:rFonts w:hint="cs"/>
          <w:rtl/>
        </w:rPr>
        <w:t xml:space="preserve"> </w:t>
      </w:r>
      <w:r w:rsidR="00E32463" w:rsidRPr="00A93965">
        <w:rPr>
          <w:rFonts w:hint="cs"/>
          <w:rtl/>
        </w:rPr>
        <w:t>המפורטים ב</w:t>
      </w:r>
      <w:r w:rsidRPr="00453A75">
        <w:rPr>
          <w:rFonts w:hint="cs"/>
          <w:rtl/>
        </w:rPr>
        <w:t xml:space="preserve">בקשות </w:t>
      </w:r>
      <w:r w:rsidR="00E32463" w:rsidRPr="00453A75">
        <w:rPr>
          <w:rFonts w:hint="cs"/>
          <w:rtl/>
        </w:rPr>
        <w:t>ל</w:t>
      </w:r>
      <w:r w:rsidRPr="00453A75">
        <w:rPr>
          <w:rFonts w:hint="cs"/>
          <w:rtl/>
        </w:rPr>
        <w:t>הקצאת דיור</w:t>
      </w:r>
      <w:r w:rsidR="00E32463" w:rsidRPr="00453A75">
        <w:rPr>
          <w:rFonts w:hint="cs"/>
          <w:rtl/>
        </w:rPr>
        <w:t xml:space="preserve"> ו</w:t>
      </w:r>
      <w:r w:rsidR="00DF2D8E" w:rsidRPr="00DF2D8E">
        <w:rPr>
          <w:rFonts w:hint="cs"/>
          <w:rtl/>
        </w:rPr>
        <w:t>בדבר</w:t>
      </w:r>
      <w:r w:rsidR="00E32463" w:rsidRPr="00DF2D8E">
        <w:rPr>
          <w:rFonts w:hint="cs"/>
          <w:rtl/>
        </w:rPr>
        <w:t xml:space="preserve"> </w:t>
      </w:r>
      <w:r w:rsidR="00DF2D8E" w:rsidRPr="00DF2D8E">
        <w:rPr>
          <w:rFonts w:hint="cs"/>
          <w:rtl/>
        </w:rPr>
        <w:t>אופן</w:t>
      </w:r>
      <w:r w:rsidR="00430DD0">
        <w:rPr>
          <w:rFonts w:hint="cs"/>
          <w:rtl/>
        </w:rPr>
        <w:t xml:space="preserve"> </w:t>
      </w:r>
      <w:r w:rsidR="00E32463" w:rsidRPr="00DF2D8E">
        <w:rPr>
          <w:rFonts w:hint="cs"/>
          <w:rtl/>
        </w:rPr>
        <w:t>אישור הבקשות</w:t>
      </w:r>
      <w:r w:rsidRPr="00DF2D8E">
        <w:rPr>
          <w:rFonts w:hint="cs"/>
          <w:rtl/>
        </w:rPr>
        <w:t xml:space="preserve">. </w:t>
      </w:r>
      <w:r w:rsidR="00A1243B">
        <w:rPr>
          <w:rFonts w:hint="cs"/>
          <w:rtl/>
        </w:rPr>
        <w:t>מעקב אחר סטטוס הבקשה ואופן האישור ייעשה באמצעות מערכת "אופק"</w:t>
      </w:r>
    </w:p>
    <w:p w14:paraId="071C63DE" w14:textId="680A34A5" w:rsidR="00EC6908" w:rsidRPr="00383F07" w:rsidRDefault="00AA0FCB" w:rsidP="00F26C00">
      <w:pPr>
        <w:pStyle w:val="2"/>
      </w:pPr>
      <w:r w:rsidRPr="00383F07">
        <w:rPr>
          <w:rtl/>
        </w:rPr>
        <w:t>ראה הגדרות הוראה זו ב</w:t>
      </w:r>
      <w:hyperlink w:anchor="נספח_א" w:history="1">
        <w:r w:rsidRPr="0000353F">
          <w:rPr>
            <w:rStyle w:val="Hyperlink"/>
            <w:rtl/>
          </w:rPr>
          <w:t xml:space="preserve">נספח א </w:t>
        </w:r>
        <w:r w:rsidR="00F26C00">
          <w:rPr>
            <w:rStyle w:val="Hyperlink"/>
            <w:rFonts w:hint="cs"/>
            <w:rtl/>
          </w:rPr>
          <w:t>-</w:t>
        </w:r>
        <w:r w:rsidR="00F26C00" w:rsidRPr="0000353F">
          <w:rPr>
            <w:rStyle w:val="Hyperlink"/>
            <w:rtl/>
          </w:rPr>
          <w:t xml:space="preserve"> </w:t>
        </w:r>
        <w:r w:rsidRPr="004C26C2">
          <w:rPr>
            <w:rStyle w:val="Hyperlink"/>
            <w:rtl/>
          </w:rPr>
          <w:t>הגדרות</w:t>
        </w:r>
        <w:r w:rsidRPr="0000353F">
          <w:rPr>
            <w:rStyle w:val="Hyperlink"/>
            <w:rFonts w:hint="cs"/>
            <w:rtl/>
          </w:rPr>
          <w:t>.</w:t>
        </w:r>
      </w:hyperlink>
    </w:p>
    <w:p w14:paraId="672FF86A" w14:textId="77777777" w:rsidR="00EC6908" w:rsidRPr="00383F07" w:rsidRDefault="00AA0FCB" w:rsidP="00F26C00">
      <w:pPr>
        <w:pStyle w:val="1"/>
        <w:ind w:left="521" w:hanging="521"/>
      </w:pPr>
      <w:r w:rsidRPr="00383F07">
        <w:rPr>
          <w:rFonts w:hint="cs"/>
          <w:rtl/>
        </w:rPr>
        <w:t xml:space="preserve">הנחיות לביצוע </w:t>
      </w:r>
    </w:p>
    <w:p w14:paraId="7179C5E9" w14:textId="1012C833" w:rsidR="00AD3D05" w:rsidRDefault="00AD3D05" w:rsidP="002D40CB">
      <w:pPr>
        <w:pStyle w:val="2"/>
        <w:rPr>
          <w:u w:val="single"/>
        </w:rPr>
      </w:pPr>
      <w:bookmarkStart w:id="0" w:name="_Ref182122656"/>
      <w:r>
        <w:rPr>
          <w:rFonts w:hint="cs"/>
          <w:u w:val="single"/>
          <w:rtl/>
        </w:rPr>
        <w:t>רישום במערכת "אופק"</w:t>
      </w:r>
      <w:bookmarkEnd w:id="0"/>
    </w:p>
    <w:p w14:paraId="12F2F0E3" w14:textId="6B9F3D4B" w:rsidR="008F446B" w:rsidRPr="008F446B" w:rsidRDefault="00AD3D05" w:rsidP="00C83E7F">
      <w:pPr>
        <w:pStyle w:val="330"/>
        <w:ind w:left="1371" w:hanging="804"/>
      </w:pPr>
      <w:r>
        <w:rPr>
          <w:rFonts w:hint="cs"/>
          <w:rtl/>
        </w:rPr>
        <w:t xml:space="preserve">מנהל נכסים </w:t>
      </w:r>
      <w:r w:rsidR="00A1243B">
        <w:rPr>
          <w:rFonts w:hint="cs"/>
          <w:rtl/>
        </w:rPr>
        <w:t>של משרד שהינו</w:t>
      </w:r>
      <w:r w:rsidR="000D3B09">
        <w:rPr>
          <w:rFonts w:hint="cs"/>
          <w:rtl/>
        </w:rPr>
        <w:t xml:space="preserve"> </w:t>
      </w:r>
      <w:r w:rsidR="00A1243B">
        <w:rPr>
          <w:rFonts w:hint="cs"/>
          <w:rtl/>
        </w:rPr>
        <w:t>משתמש חדש במערכת</w:t>
      </w:r>
      <w:r w:rsidR="00855357">
        <w:rPr>
          <w:rFonts w:hint="cs"/>
          <w:rtl/>
        </w:rPr>
        <w:t>,</w:t>
      </w:r>
      <w:r w:rsidR="00A1243B">
        <w:rPr>
          <w:rFonts w:hint="cs"/>
          <w:rtl/>
        </w:rPr>
        <w:t xml:space="preserve"> </w:t>
      </w:r>
      <w:r>
        <w:rPr>
          <w:rFonts w:hint="cs"/>
          <w:rtl/>
        </w:rPr>
        <w:t xml:space="preserve">יפנה </w:t>
      </w:r>
      <w:r w:rsidR="008F446B" w:rsidRPr="00873BFE">
        <w:rPr>
          <w:rFonts w:hint="eastAsia"/>
          <w:rtl/>
        </w:rPr>
        <w:t>ל</w:t>
      </w:r>
      <w:r w:rsidR="008F446B">
        <w:rPr>
          <w:rFonts w:hint="cs"/>
          <w:rtl/>
        </w:rPr>
        <w:t>תמיכה הטכנית ב</w:t>
      </w:r>
      <w:r w:rsidR="008F446B" w:rsidRPr="00026EAE">
        <w:rPr>
          <w:rFonts w:hint="eastAsia"/>
          <w:rtl/>
        </w:rPr>
        <w:t>כתובת</w:t>
      </w:r>
      <w:r w:rsidR="008F446B" w:rsidRPr="00026EAE">
        <w:rPr>
          <w:rtl/>
        </w:rPr>
        <w:t xml:space="preserve"> </w:t>
      </w:r>
      <w:hyperlink r:id="rId11" w:anchor="!requestSupport" w:history="1">
        <w:r w:rsidR="00C26904" w:rsidRPr="00C83E7F">
          <w:t>https://govforms.gov.il/mw/forms/SupportContact@mof.gov.il?SystemCode=500003#!requestSupport</w:t>
        </w:r>
      </w:hyperlink>
      <w:r w:rsidR="00C26904" w:rsidRPr="00C26904">
        <w:rPr>
          <w:rtl/>
        </w:rPr>
        <w:t xml:space="preserve"> </w:t>
      </w:r>
      <w:r>
        <w:rPr>
          <w:rFonts w:hint="cs"/>
          <w:rtl/>
        </w:rPr>
        <w:t>בצירוף פרטי הקשר שלו ותיאור תפקידו</w:t>
      </w:r>
      <w:r w:rsidR="00291024">
        <w:rPr>
          <w:rFonts w:hint="cs"/>
          <w:rtl/>
        </w:rPr>
        <w:t xml:space="preserve">. הפניה תכלול </w:t>
      </w:r>
      <w:r>
        <w:rPr>
          <w:rFonts w:hint="cs"/>
          <w:rtl/>
        </w:rPr>
        <w:t>בקשה לר</w:t>
      </w:r>
      <w:r w:rsidR="00291024">
        <w:rPr>
          <w:rFonts w:hint="cs"/>
          <w:rtl/>
        </w:rPr>
        <w:t>י</w:t>
      </w:r>
      <w:r>
        <w:rPr>
          <w:rFonts w:hint="cs"/>
          <w:rtl/>
        </w:rPr>
        <w:t xml:space="preserve">שום  כמנהל נכסים של המשרד </w:t>
      </w:r>
      <w:r w:rsidR="00291024">
        <w:rPr>
          <w:rFonts w:hint="cs"/>
          <w:rtl/>
        </w:rPr>
        <w:t xml:space="preserve">והקצאת הרשאות מתאימה </w:t>
      </w:r>
      <w:r>
        <w:rPr>
          <w:rFonts w:hint="cs"/>
          <w:rtl/>
        </w:rPr>
        <w:t>במערכת "אופק"</w:t>
      </w:r>
      <w:r w:rsidR="00291024">
        <w:rPr>
          <w:rFonts w:hint="cs"/>
          <w:rtl/>
        </w:rPr>
        <w:t>.</w:t>
      </w:r>
    </w:p>
    <w:p w14:paraId="3659E043" w14:textId="5CF65723" w:rsidR="00EC6908" w:rsidRPr="00383F07" w:rsidRDefault="00AA0FCB" w:rsidP="002D40CB">
      <w:pPr>
        <w:pStyle w:val="2"/>
        <w:rPr>
          <w:u w:val="single"/>
        </w:rPr>
      </w:pPr>
      <w:bookmarkStart w:id="1" w:name="_Ref182124356"/>
      <w:r w:rsidRPr="00383F07">
        <w:rPr>
          <w:rFonts w:hint="cs"/>
          <w:u w:val="single"/>
          <w:rtl/>
        </w:rPr>
        <w:t xml:space="preserve">בקשה </w:t>
      </w:r>
      <w:r w:rsidR="00D31183" w:rsidRPr="00383F07">
        <w:rPr>
          <w:rFonts w:hint="cs"/>
          <w:u w:val="single"/>
          <w:rtl/>
        </w:rPr>
        <w:t>ל</w:t>
      </w:r>
      <w:r w:rsidR="00D31183">
        <w:rPr>
          <w:rFonts w:hint="cs"/>
          <w:u w:val="single"/>
          <w:rtl/>
        </w:rPr>
        <w:t>הקצאת</w:t>
      </w:r>
      <w:r w:rsidR="00D31183" w:rsidRPr="00383F07">
        <w:rPr>
          <w:rFonts w:hint="cs"/>
          <w:u w:val="single"/>
          <w:rtl/>
        </w:rPr>
        <w:t xml:space="preserve"> </w:t>
      </w:r>
      <w:r w:rsidRPr="00383F07">
        <w:rPr>
          <w:rFonts w:hint="cs"/>
          <w:u w:val="single"/>
          <w:rtl/>
        </w:rPr>
        <w:t>דיור</w:t>
      </w:r>
      <w:bookmarkEnd w:id="1"/>
    </w:p>
    <w:p w14:paraId="46E907C7" w14:textId="2BC8AFA7" w:rsidR="00663764" w:rsidRDefault="00B42FF4" w:rsidP="00B42FF4">
      <w:pPr>
        <w:pStyle w:val="3"/>
        <w:ind w:left="1304" w:hanging="737"/>
      </w:pPr>
      <w:bookmarkStart w:id="2" w:name="_Ref518384791"/>
      <w:r>
        <w:rPr>
          <w:rFonts w:hint="cs"/>
          <w:rtl/>
        </w:rPr>
        <w:t>מנהל הנכסים של</w:t>
      </w:r>
      <w:r w:rsidR="00AA0FCB" w:rsidRPr="00383F07">
        <w:rPr>
          <w:rFonts w:hint="cs"/>
          <w:rtl/>
        </w:rPr>
        <w:t xml:space="preserve"> </w:t>
      </w:r>
      <w:r>
        <w:rPr>
          <w:rFonts w:hint="cs"/>
          <w:rtl/>
        </w:rPr>
        <w:t>ה</w:t>
      </w:r>
      <w:r w:rsidR="00AA0FCB" w:rsidRPr="00383F07">
        <w:rPr>
          <w:rFonts w:hint="cs"/>
          <w:rtl/>
        </w:rPr>
        <w:t xml:space="preserve">משרד </w:t>
      </w:r>
      <w:r>
        <w:rPr>
          <w:rFonts w:hint="cs"/>
          <w:rtl/>
        </w:rPr>
        <w:t>(להלן מנהל הנכסים)</w:t>
      </w:r>
      <w:r w:rsidR="009D3F2F">
        <w:rPr>
          <w:rFonts w:hint="cs"/>
          <w:rtl/>
        </w:rPr>
        <w:t xml:space="preserve"> </w:t>
      </w:r>
      <w:r w:rsidR="00815397">
        <w:rPr>
          <w:rFonts w:hint="cs"/>
          <w:rtl/>
        </w:rPr>
        <w:t xml:space="preserve">אשר </w:t>
      </w:r>
      <w:r w:rsidR="008E0FEA" w:rsidRPr="00E34148">
        <w:rPr>
          <w:rFonts w:hint="eastAsia"/>
          <w:rtl/>
        </w:rPr>
        <w:t>נדרש</w:t>
      </w:r>
      <w:r w:rsidR="008E0FEA" w:rsidRPr="00E34148">
        <w:rPr>
          <w:rtl/>
        </w:rPr>
        <w:t xml:space="preserve"> </w:t>
      </w:r>
      <w:r w:rsidR="008E0FEA" w:rsidRPr="00E34148">
        <w:rPr>
          <w:rFonts w:hint="eastAsia"/>
          <w:rtl/>
        </w:rPr>
        <w:t>להקצאת</w:t>
      </w:r>
      <w:r w:rsidR="008E0FEA" w:rsidRPr="00E34148">
        <w:rPr>
          <w:rtl/>
        </w:rPr>
        <w:t xml:space="preserve"> </w:t>
      </w:r>
      <w:r w:rsidR="008E0FEA" w:rsidRPr="00E34148">
        <w:rPr>
          <w:rFonts w:hint="eastAsia"/>
          <w:rtl/>
        </w:rPr>
        <w:t>דיור</w:t>
      </w:r>
      <w:r w:rsidR="00337B4C">
        <w:rPr>
          <w:rFonts w:hint="cs"/>
          <w:rtl/>
        </w:rPr>
        <w:t xml:space="preserve"> </w:t>
      </w:r>
      <w:r w:rsidR="0037461E">
        <w:rPr>
          <w:rFonts w:hint="cs"/>
          <w:rtl/>
        </w:rPr>
        <w:t>מכל סוג</w:t>
      </w:r>
      <w:r w:rsidR="004654B2">
        <w:rPr>
          <w:rFonts w:hint="cs"/>
          <w:rtl/>
        </w:rPr>
        <w:t>,</w:t>
      </w:r>
      <w:r w:rsidR="00EE7C6C">
        <w:rPr>
          <w:rFonts w:hint="cs"/>
          <w:rtl/>
        </w:rPr>
        <w:t xml:space="preserve"> </w:t>
      </w:r>
      <w:r>
        <w:rPr>
          <w:rFonts w:hint="cs"/>
          <w:rtl/>
        </w:rPr>
        <w:t xml:space="preserve">יגיש </w:t>
      </w:r>
      <w:r w:rsidR="00AA0FCB" w:rsidRPr="00383F07">
        <w:rPr>
          <w:rFonts w:hint="cs"/>
          <w:rtl/>
        </w:rPr>
        <w:t>בקשה מפורטת וחתומה</w:t>
      </w:r>
      <w:r w:rsidR="001519F1">
        <w:rPr>
          <w:rFonts w:hint="cs"/>
          <w:rtl/>
        </w:rPr>
        <w:t xml:space="preserve"> </w:t>
      </w:r>
      <w:r w:rsidR="00964F79">
        <w:rPr>
          <w:rFonts w:hint="cs"/>
          <w:rtl/>
        </w:rPr>
        <w:t>באמצעות</w:t>
      </w:r>
      <w:r w:rsidR="001519F1">
        <w:rPr>
          <w:rFonts w:hint="cs"/>
          <w:rtl/>
        </w:rPr>
        <w:t xml:space="preserve"> </w:t>
      </w:r>
      <w:r>
        <w:rPr>
          <w:rFonts w:hint="cs"/>
          <w:rtl/>
        </w:rPr>
        <w:t>מערכת "אופק"</w:t>
      </w:r>
      <w:r w:rsidR="00EA377B">
        <w:rPr>
          <w:rFonts w:hint="cs"/>
          <w:rtl/>
        </w:rPr>
        <w:t>.</w:t>
      </w:r>
      <w:bookmarkEnd w:id="2"/>
    </w:p>
    <w:p w14:paraId="2C16E1DB" w14:textId="766770B3" w:rsidR="008E09E9" w:rsidRDefault="009A3035" w:rsidP="00224FD1">
      <w:pPr>
        <w:pStyle w:val="4"/>
      </w:pPr>
      <w:r>
        <w:rPr>
          <w:rFonts w:hint="cs"/>
          <w:rtl/>
        </w:rPr>
        <w:t xml:space="preserve">הבקשה תכלול </w:t>
      </w:r>
      <w:r w:rsidRPr="00383F07">
        <w:rPr>
          <w:rFonts w:hint="cs"/>
          <w:rtl/>
        </w:rPr>
        <w:t xml:space="preserve">פרטים </w:t>
      </w:r>
      <w:r>
        <w:rPr>
          <w:rFonts w:hint="cs"/>
          <w:rtl/>
        </w:rPr>
        <w:t xml:space="preserve">בגין </w:t>
      </w:r>
      <w:r w:rsidRPr="00383F07">
        <w:rPr>
          <w:rFonts w:hint="cs"/>
          <w:rtl/>
        </w:rPr>
        <w:t>מצב</w:t>
      </w:r>
      <w:r>
        <w:rPr>
          <w:rFonts w:hint="cs"/>
          <w:rtl/>
        </w:rPr>
        <w:t>ם הנוכחי של הדיורים ה</w:t>
      </w:r>
      <w:r w:rsidR="005F0236">
        <w:rPr>
          <w:rFonts w:hint="cs"/>
          <w:rtl/>
        </w:rPr>
        <w:t xml:space="preserve">נוכחיים </w:t>
      </w:r>
      <w:r>
        <w:rPr>
          <w:rFonts w:hint="cs"/>
          <w:rtl/>
        </w:rPr>
        <w:t>וכן כל פרט או נתון נוסף</w:t>
      </w:r>
      <w:r w:rsidR="0066330A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5F0236">
        <w:rPr>
          <w:rFonts w:hint="cs"/>
          <w:rtl/>
        </w:rPr>
        <w:t xml:space="preserve">הרלוונטי </w:t>
      </w:r>
      <w:r w:rsidR="001519F1">
        <w:rPr>
          <w:rFonts w:hint="cs"/>
          <w:rtl/>
        </w:rPr>
        <w:t>לגבי הדיור הנדרש.</w:t>
      </w:r>
    </w:p>
    <w:p w14:paraId="0B7B5566" w14:textId="4FD7317B" w:rsidR="00EC6908" w:rsidRDefault="00FE7DE8" w:rsidP="00CA7E2A">
      <w:pPr>
        <w:pStyle w:val="4"/>
      </w:pPr>
      <w:r>
        <w:rPr>
          <w:rFonts w:hint="cs"/>
          <w:rtl/>
        </w:rPr>
        <w:t>מנהל הנכסים יפיק עותק מודפס של הבקשה</w:t>
      </w:r>
      <w:r w:rsidR="009D3F2F">
        <w:rPr>
          <w:rFonts w:hint="cs"/>
          <w:rtl/>
        </w:rPr>
        <w:t xml:space="preserve"> ויחתום עליה.</w:t>
      </w:r>
      <w:r w:rsidR="00DA2FF3">
        <w:rPr>
          <w:rFonts w:hint="cs"/>
          <w:rtl/>
        </w:rPr>
        <w:t xml:space="preserve"> </w:t>
      </w:r>
      <w:r w:rsidR="001519F1">
        <w:rPr>
          <w:rFonts w:hint="cs"/>
          <w:rtl/>
        </w:rPr>
        <w:t>חשב המשרד</w:t>
      </w:r>
      <w:r w:rsidR="005D2A0F">
        <w:rPr>
          <w:rFonts w:hint="cs"/>
          <w:rtl/>
        </w:rPr>
        <w:t xml:space="preserve"> ו</w:t>
      </w:r>
      <w:r w:rsidR="003C342B">
        <w:rPr>
          <w:rFonts w:hint="cs"/>
          <w:rtl/>
        </w:rPr>
        <w:t>ה</w:t>
      </w:r>
      <w:r w:rsidR="005D2A0F">
        <w:rPr>
          <w:rFonts w:hint="cs"/>
          <w:rtl/>
        </w:rPr>
        <w:t xml:space="preserve">סמנכ''ל </w:t>
      </w:r>
      <w:r w:rsidR="009D4288">
        <w:rPr>
          <w:rFonts w:hint="cs"/>
          <w:rtl/>
        </w:rPr>
        <w:t xml:space="preserve">הרלוונטי האחראי לנושא </w:t>
      </w:r>
      <w:r w:rsidR="001519F1">
        <w:rPr>
          <w:rFonts w:hint="cs"/>
          <w:rtl/>
        </w:rPr>
        <w:t>ב</w:t>
      </w:r>
      <w:r w:rsidR="005F54AA">
        <w:rPr>
          <w:rFonts w:hint="cs"/>
          <w:rtl/>
        </w:rPr>
        <w:t>משרד</w:t>
      </w:r>
      <w:r w:rsidR="00CA2CB3">
        <w:rPr>
          <w:rFonts w:hint="cs"/>
          <w:rtl/>
        </w:rPr>
        <w:t xml:space="preserve"> יאשרו את הבקשה ויחתמו על</w:t>
      </w:r>
      <w:r w:rsidR="00DA2FF3">
        <w:rPr>
          <w:rFonts w:hint="cs"/>
          <w:rtl/>
        </w:rPr>
        <w:t>יה</w:t>
      </w:r>
      <w:r w:rsidR="000B536B">
        <w:rPr>
          <w:rFonts w:hint="cs"/>
          <w:rtl/>
        </w:rPr>
        <w:t xml:space="preserve">. </w:t>
      </w:r>
      <w:r w:rsidR="000F0901">
        <w:rPr>
          <w:rFonts w:hint="cs"/>
          <w:rtl/>
        </w:rPr>
        <w:t xml:space="preserve">הבקשה </w:t>
      </w:r>
      <w:r w:rsidR="009D4288">
        <w:rPr>
          <w:rFonts w:hint="cs"/>
          <w:rtl/>
        </w:rPr>
        <w:t>תצורף כקובץ סרוק למערכת.</w:t>
      </w:r>
      <w:r>
        <w:rPr>
          <w:rFonts w:hint="cs"/>
          <w:rtl/>
        </w:rPr>
        <w:t xml:space="preserve"> </w:t>
      </w:r>
    </w:p>
    <w:p w14:paraId="48C9DB55" w14:textId="54710D24" w:rsidR="00D82656" w:rsidRDefault="00DA2FF3" w:rsidP="00FB384E">
      <w:pPr>
        <w:pStyle w:val="3"/>
      </w:pPr>
      <w:r>
        <w:rPr>
          <w:rFonts w:hint="cs"/>
          <w:rtl/>
        </w:rPr>
        <w:t>אם</w:t>
      </w:r>
      <w:r w:rsidR="00D82656">
        <w:rPr>
          <w:rFonts w:hint="cs"/>
          <w:rtl/>
        </w:rPr>
        <w:t xml:space="preserve"> מדובר ביחידה ארצית</w:t>
      </w:r>
      <w:r w:rsidR="00981AF7">
        <w:rPr>
          <w:rFonts w:hint="cs"/>
          <w:rtl/>
        </w:rPr>
        <w:t>,</w:t>
      </w:r>
      <w:r w:rsidR="00D82656">
        <w:rPr>
          <w:rFonts w:hint="cs"/>
          <w:rtl/>
        </w:rPr>
        <w:t xml:space="preserve"> שהפתרון המבוקש עבורה הינו מחוץ לירושלים, טרם הגשת הבקשה </w:t>
      </w:r>
      <w:r w:rsidR="004E3839">
        <w:rPr>
          <w:rFonts w:hint="cs"/>
          <w:rtl/>
        </w:rPr>
        <w:t xml:space="preserve">יידרש </w:t>
      </w:r>
      <w:r w:rsidR="00C31B1C">
        <w:rPr>
          <w:rFonts w:hint="cs"/>
          <w:rtl/>
        </w:rPr>
        <w:t>מנהל הנכסים</w:t>
      </w:r>
      <w:r w:rsidR="00D82656">
        <w:rPr>
          <w:rFonts w:hint="cs"/>
          <w:rtl/>
        </w:rPr>
        <w:t xml:space="preserve"> להמציא</w:t>
      </w:r>
      <w:r w:rsidR="00911D58">
        <w:rPr>
          <w:rFonts w:hint="cs"/>
          <w:rtl/>
        </w:rPr>
        <w:t xml:space="preserve"> </w:t>
      </w:r>
      <w:r w:rsidR="00D82656">
        <w:rPr>
          <w:rFonts w:hint="cs"/>
          <w:rtl/>
        </w:rPr>
        <w:t>אישור</w:t>
      </w:r>
      <w:r w:rsidR="00911D58">
        <w:rPr>
          <w:rFonts w:hint="cs"/>
          <w:rtl/>
        </w:rPr>
        <w:t xml:space="preserve"> </w:t>
      </w:r>
      <w:r w:rsidR="007E666D">
        <w:rPr>
          <w:rFonts w:hint="cs"/>
          <w:rtl/>
        </w:rPr>
        <w:t>מטעם</w:t>
      </w:r>
      <w:r w:rsidR="00D82656">
        <w:rPr>
          <w:rFonts w:hint="cs"/>
          <w:rtl/>
        </w:rPr>
        <w:t xml:space="preserve"> ועדת החריגים</w:t>
      </w:r>
      <w:r w:rsidR="00911D58">
        <w:rPr>
          <w:rFonts w:hint="cs"/>
          <w:rtl/>
        </w:rPr>
        <w:t>,</w:t>
      </w:r>
      <w:r w:rsidR="00D82656">
        <w:rPr>
          <w:rFonts w:hint="cs"/>
          <w:rtl/>
        </w:rPr>
        <w:t xml:space="preserve"> כמפורט</w:t>
      </w:r>
      <w:r w:rsidR="00981AF7">
        <w:rPr>
          <w:rFonts w:hint="cs"/>
          <w:rtl/>
        </w:rPr>
        <w:t xml:space="preserve"> ב</w:t>
      </w:r>
      <w:hyperlink r:id="rId12" w:history="1">
        <w:r w:rsidR="000B3D4B" w:rsidRPr="000B3D4B">
          <w:rPr>
            <w:rStyle w:val="Hyperlink"/>
            <w:rFonts w:hint="cs"/>
            <w:rtl/>
          </w:rPr>
          <w:t xml:space="preserve">החלטת ממשלה </w:t>
        </w:r>
        <w:r w:rsidR="000B3D4B" w:rsidRPr="000B3D4B">
          <w:rPr>
            <w:rStyle w:val="Hyperlink"/>
            <w:rFonts w:hint="cs"/>
            <w:rtl/>
          </w:rPr>
          <w:lastRenderedPageBreak/>
          <w:t>מס' 1661 מיום 13 במאי 2007</w:t>
        </w:r>
      </w:hyperlink>
      <w:r w:rsidR="000B3D4B">
        <w:rPr>
          <w:rFonts w:hint="cs"/>
          <w:rtl/>
        </w:rPr>
        <w:t xml:space="preserve"> ו</w:t>
      </w:r>
      <w:hyperlink r:id="rId13" w:history="1">
        <w:r w:rsidR="00D82656" w:rsidRPr="000B3D4B">
          <w:rPr>
            <w:rStyle w:val="Hyperlink"/>
            <w:rFonts w:hint="cs"/>
            <w:rtl/>
          </w:rPr>
          <w:t>החלט</w:t>
        </w:r>
        <w:r w:rsidR="000B3D4B" w:rsidRPr="000B3D4B">
          <w:rPr>
            <w:rStyle w:val="Hyperlink"/>
            <w:rFonts w:hint="cs"/>
            <w:rtl/>
          </w:rPr>
          <w:t>ת ממשלה מס' 1605 מיום 18 במאי 2014</w:t>
        </w:r>
      </w:hyperlink>
      <w:r w:rsidR="00D82656">
        <w:rPr>
          <w:rFonts w:hint="cs"/>
          <w:rtl/>
        </w:rPr>
        <w:t>.</w:t>
      </w:r>
      <w:r>
        <w:rPr>
          <w:rFonts w:hint="cs"/>
          <w:rtl/>
        </w:rPr>
        <w:t xml:space="preserve"> את קובץ האישור הסרוק יעלה מנהל הנכסים לבקשה ב</w:t>
      </w:r>
      <w:r w:rsidR="00765AA0">
        <w:rPr>
          <w:rFonts w:hint="cs"/>
          <w:rtl/>
        </w:rPr>
        <w:t xml:space="preserve">מערכת </w:t>
      </w:r>
      <w:r>
        <w:rPr>
          <w:rFonts w:hint="cs"/>
          <w:rtl/>
        </w:rPr>
        <w:t>"אופק" יחד עם טופס הבקשה החתום.</w:t>
      </w:r>
    </w:p>
    <w:p w14:paraId="1BD07FE4" w14:textId="390D7204" w:rsidR="00BE4040" w:rsidRDefault="009D4288" w:rsidP="00224FD1">
      <w:pPr>
        <w:pStyle w:val="330"/>
      </w:pPr>
      <w:r>
        <w:rPr>
          <w:rFonts w:hint="cs"/>
          <w:rtl/>
        </w:rPr>
        <w:t>מנהל החוזים הרלוונטי ביחידת הדיור הממשלתי</w:t>
      </w:r>
      <w:r w:rsidR="001519F1">
        <w:rPr>
          <w:rFonts w:hint="cs"/>
          <w:rtl/>
        </w:rPr>
        <w:t xml:space="preserve"> </w:t>
      </w:r>
      <w:r w:rsidR="00AA0FCB">
        <w:rPr>
          <w:rFonts w:hint="cs"/>
          <w:rtl/>
        </w:rPr>
        <w:t xml:space="preserve">יבחן את הבקשה </w:t>
      </w:r>
      <w:r w:rsidR="0005521B">
        <w:rPr>
          <w:rFonts w:hint="cs"/>
          <w:rtl/>
        </w:rPr>
        <w:t>ו</w:t>
      </w:r>
      <w:r w:rsidR="001519F1">
        <w:rPr>
          <w:rFonts w:hint="cs"/>
          <w:rtl/>
        </w:rPr>
        <w:t xml:space="preserve">ילווה </w:t>
      </w:r>
      <w:r w:rsidR="0005521B">
        <w:rPr>
          <w:rFonts w:hint="cs"/>
          <w:rtl/>
        </w:rPr>
        <w:t xml:space="preserve">את המשרד בהליך </w:t>
      </w:r>
      <w:r w:rsidR="001519F1">
        <w:rPr>
          <w:rFonts w:hint="cs"/>
          <w:rtl/>
        </w:rPr>
        <w:t>הטיפול בבקשה מטעם מינהל הדיור הממשלתי</w:t>
      </w:r>
      <w:r w:rsidR="004E3839">
        <w:rPr>
          <w:rFonts w:hint="cs"/>
          <w:rtl/>
        </w:rPr>
        <w:t>,</w:t>
      </w:r>
      <w:r w:rsidR="001519F1">
        <w:rPr>
          <w:rFonts w:hint="cs"/>
          <w:rtl/>
        </w:rPr>
        <w:t xml:space="preserve"> עד לסיום הטיפול</w:t>
      </w:r>
      <w:r w:rsidR="00FC4137">
        <w:rPr>
          <w:rFonts w:hint="cs"/>
          <w:rtl/>
        </w:rPr>
        <w:t>.</w:t>
      </w:r>
    </w:p>
    <w:p w14:paraId="0909801B" w14:textId="77777777" w:rsidR="00BE4040" w:rsidRDefault="00BE4040" w:rsidP="002D40CB">
      <w:pPr>
        <w:pStyle w:val="2"/>
        <w:rPr>
          <w:b/>
          <w:bCs/>
          <w:color w:val="003399"/>
          <w:kern w:val="32"/>
        </w:rPr>
      </w:pPr>
      <w:r w:rsidRPr="002D40CB">
        <w:rPr>
          <w:rFonts w:hint="eastAsia"/>
          <w:u w:val="single"/>
          <w:rtl/>
        </w:rPr>
        <w:t>בחינת</w:t>
      </w:r>
      <w:r w:rsidRPr="002D40CB">
        <w:rPr>
          <w:u w:val="single"/>
          <w:rtl/>
        </w:rPr>
        <w:t xml:space="preserve"> </w:t>
      </w:r>
      <w:r w:rsidRPr="002D40CB">
        <w:rPr>
          <w:rFonts w:hint="eastAsia"/>
          <w:u w:val="single"/>
          <w:rtl/>
        </w:rPr>
        <w:t>הצרכים</w:t>
      </w:r>
      <w:r w:rsidRPr="002D40CB">
        <w:rPr>
          <w:u w:val="single"/>
          <w:rtl/>
        </w:rPr>
        <w:t xml:space="preserve"> </w:t>
      </w:r>
      <w:r w:rsidRPr="002D40CB">
        <w:rPr>
          <w:rFonts w:hint="eastAsia"/>
          <w:u w:val="single"/>
          <w:rtl/>
        </w:rPr>
        <w:t>ואישורם</w:t>
      </w:r>
    </w:p>
    <w:p w14:paraId="205BC680" w14:textId="6A6E560C" w:rsidR="00BE4040" w:rsidRPr="001D4F75" w:rsidRDefault="00BE4040" w:rsidP="00D40740">
      <w:pPr>
        <w:pStyle w:val="3"/>
      </w:pPr>
      <w:r>
        <w:rPr>
          <w:rFonts w:hint="cs"/>
          <w:rtl/>
        </w:rPr>
        <w:t>במקרה של המשך טיפול בבקשה</w:t>
      </w:r>
      <w:r w:rsidR="00107563">
        <w:rPr>
          <w:rFonts w:hint="cs"/>
          <w:rtl/>
        </w:rPr>
        <w:t xml:space="preserve"> להקצאת דיור</w:t>
      </w:r>
      <w:r>
        <w:rPr>
          <w:rFonts w:hint="cs"/>
          <w:rtl/>
        </w:rPr>
        <w:t xml:space="preserve">, </w:t>
      </w:r>
      <w:r w:rsidR="00112699" w:rsidRPr="006A76F8">
        <w:rPr>
          <w:rFonts w:hint="eastAsia"/>
          <w:rtl/>
        </w:rPr>
        <w:t>מנהל</w:t>
      </w:r>
      <w:r w:rsidR="00112699" w:rsidRPr="006A76F8">
        <w:rPr>
          <w:rtl/>
        </w:rPr>
        <w:t xml:space="preserve"> </w:t>
      </w:r>
      <w:r w:rsidRPr="006A76F8">
        <w:rPr>
          <w:rFonts w:hint="eastAsia"/>
          <w:rtl/>
        </w:rPr>
        <w:t>מינהל</w:t>
      </w:r>
      <w:r w:rsidRPr="006A76F8">
        <w:rPr>
          <w:rtl/>
        </w:rPr>
        <w:t xml:space="preserve"> </w:t>
      </w:r>
      <w:r w:rsidRPr="006A76F8">
        <w:rPr>
          <w:rFonts w:hint="eastAsia"/>
          <w:rtl/>
        </w:rPr>
        <w:t>הדיור</w:t>
      </w:r>
      <w:r w:rsidRPr="006A76F8">
        <w:rPr>
          <w:rtl/>
        </w:rPr>
        <w:t xml:space="preserve"> </w:t>
      </w:r>
      <w:r w:rsidRPr="006A76F8">
        <w:rPr>
          <w:rFonts w:hint="eastAsia"/>
          <w:rtl/>
        </w:rPr>
        <w:t>הממשלתי</w:t>
      </w:r>
      <w:r w:rsidR="00D40740">
        <w:rPr>
          <w:rFonts w:hint="cs"/>
          <w:rtl/>
        </w:rPr>
        <w:t xml:space="preserve"> או </w:t>
      </w:r>
      <w:r w:rsidR="00112699" w:rsidRPr="006A76F8">
        <w:rPr>
          <w:rtl/>
        </w:rPr>
        <w:t xml:space="preserve">מי </w:t>
      </w:r>
      <w:r w:rsidR="00112699" w:rsidRPr="006A76F8">
        <w:rPr>
          <w:rFonts w:hint="eastAsia"/>
          <w:rtl/>
        </w:rPr>
        <w:t>מטעמו</w:t>
      </w:r>
      <w:r w:rsidRPr="006A76F8">
        <w:rPr>
          <w:rtl/>
        </w:rPr>
        <w:t xml:space="preserve"> </w:t>
      </w:r>
      <w:r w:rsidRPr="001D4F75">
        <w:rPr>
          <w:rFonts w:hint="cs"/>
          <w:rtl/>
        </w:rPr>
        <w:t>יבחן את הצרכים המפורטים בבקשה</w:t>
      </w:r>
      <w:r w:rsidR="001F1A15">
        <w:rPr>
          <w:rFonts w:hint="cs"/>
          <w:rtl/>
        </w:rPr>
        <w:t xml:space="preserve"> - </w:t>
      </w:r>
      <w:r w:rsidRPr="001D4F75">
        <w:rPr>
          <w:rFonts w:hint="cs"/>
          <w:rtl/>
        </w:rPr>
        <w:t>בין אם באמצעות הכנת פרוגרמה ובין אם בכל דרך אחרת</w:t>
      </w:r>
      <w:r w:rsidR="00453A75">
        <w:rPr>
          <w:rFonts w:hint="cs"/>
          <w:rtl/>
        </w:rPr>
        <w:t>,</w:t>
      </w:r>
      <w:r w:rsidRPr="001D4F75">
        <w:rPr>
          <w:rFonts w:hint="cs"/>
          <w:rtl/>
        </w:rPr>
        <w:t xml:space="preserve"> לפי שיקול דעתו.</w:t>
      </w:r>
    </w:p>
    <w:p w14:paraId="27B8CB3A" w14:textId="5B08C1FE" w:rsidR="00BE4040" w:rsidRPr="001D4F75" w:rsidRDefault="00BE4040" w:rsidP="00424DDD">
      <w:pPr>
        <w:pStyle w:val="3"/>
      </w:pPr>
      <w:r w:rsidRPr="001D4F75">
        <w:rPr>
          <w:rFonts w:hint="cs"/>
          <w:rtl/>
        </w:rPr>
        <w:t>פרוגרמה</w:t>
      </w:r>
      <w:r w:rsidR="009B7AA4">
        <w:rPr>
          <w:rFonts w:hint="cs"/>
          <w:rtl/>
        </w:rPr>
        <w:t>,</w:t>
      </w:r>
      <w:r w:rsidRPr="001D4F75">
        <w:rPr>
          <w:rFonts w:hint="cs"/>
          <w:rtl/>
        </w:rPr>
        <w:t xml:space="preserve"> </w:t>
      </w:r>
      <w:r>
        <w:rPr>
          <w:rFonts w:hint="cs"/>
          <w:rtl/>
        </w:rPr>
        <w:t>ככל שתידרש</w:t>
      </w:r>
      <w:r w:rsidR="009B7AA4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Pr="001D4F75">
        <w:rPr>
          <w:rFonts w:hint="cs"/>
          <w:rtl/>
        </w:rPr>
        <w:t>תיערך במינהל הדיור</w:t>
      </w:r>
      <w:r w:rsidR="00D76758">
        <w:rPr>
          <w:rFonts w:hint="cs"/>
          <w:rtl/>
        </w:rPr>
        <w:t xml:space="preserve"> הממשלתי</w:t>
      </w:r>
      <w:r w:rsidRPr="001D4F75">
        <w:rPr>
          <w:rFonts w:hint="cs"/>
          <w:rtl/>
        </w:rPr>
        <w:t xml:space="preserve">, בהתאם להנחיות מנהל תחום בכיר פרוגרמות ופרויקטים </w:t>
      </w:r>
      <w:r w:rsidR="00252202">
        <w:rPr>
          <w:rFonts w:hint="cs"/>
          <w:rtl/>
        </w:rPr>
        <w:t>ב</w:t>
      </w:r>
      <w:r w:rsidR="000C71D1" w:rsidRPr="001D4F75">
        <w:rPr>
          <w:rFonts w:hint="cs"/>
          <w:rtl/>
        </w:rPr>
        <w:t xml:space="preserve">מינהל </w:t>
      </w:r>
      <w:r w:rsidRPr="001D4F75">
        <w:rPr>
          <w:rFonts w:hint="cs"/>
          <w:rtl/>
        </w:rPr>
        <w:t>הדיור.</w:t>
      </w:r>
    </w:p>
    <w:p w14:paraId="4CB5B4F3" w14:textId="66E10714" w:rsidR="00BE4040" w:rsidRPr="00E34148" w:rsidRDefault="00C31B1C" w:rsidP="00985053">
      <w:pPr>
        <w:pStyle w:val="3"/>
      </w:pPr>
      <w:r>
        <w:rPr>
          <w:rFonts w:hint="eastAsia"/>
          <w:rtl/>
        </w:rPr>
        <w:t>מנהל הנכסים</w:t>
      </w:r>
      <w:r w:rsidR="00BE4040" w:rsidRPr="00E34148">
        <w:rPr>
          <w:rtl/>
        </w:rPr>
        <w:t xml:space="preserve"> </w:t>
      </w:r>
      <w:r w:rsidR="00BE4040" w:rsidRPr="00E34148">
        <w:rPr>
          <w:rFonts w:hint="eastAsia"/>
          <w:rtl/>
        </w:rPr>
        <w:t>יעביר</w:t>
      </w:r>
      <w:r w:rsidR="00BE4040" w:rsidRPr="00E34148">
        <w:rPr>
          <w:rtl/>
        </w:rPr>
        <w:t xml:space="preserve"> </w:t>
      </w:r>
      <w:r w:rsidR="00BE4040" w:rsidRPr="00E34148">
        <w:rPr>
          <w:rFonts w:hint="eastAsia"/>
          <w:rtl/>
        </w:rPr>
        <w:t>לעורך</w:t>
      </w:r>
      <w:r w:rsidR="00BE4040" w:rsidRPr="00E34148">
        <w:rPr>
          <w:rtl/>
        </w:rPr>
        <w:t xml:space="preserve"> </w:t>
      </w:r>
      <w:r w:rsidR="00BE4040" w:rsidRPr="00E34148">
        <w:rPr>
          <w:rFonts w:hint="eastAsia"/>
          <w:rtl/>
        </w:rPr>
        <w:t>הפרוגרמה</w:t>
      </w:r>
      <w:r w:rsidR="00BE4040" w:rsidRPr="00E34148">
        <w:rPr>
          <w:rtl/>
        </w:rPr>
        <w:t xml:space="preserve"> מ</w:t>
      </w:r>
      <w:r w:rsidR="00292798">
        <w:rPr>
          <w:rFonts w:hint="cs"/>
          <w:rtl/>
        </w:rPr>
        <w:t xml:space="preserve">טעם </w:t>
      </w:r>
      <w:r w:rsidR="00BE4040" w:rsidRPr="00E34148">
        <w:rPr>
          <w:rtl/>
        </w:rPr>
        <w:t xml:space="preserve">מינהל </w:t>
      </w:r>
      <w:r w:rsidR="00BE4040" w:rsidRPr="00E34148">
        <w:rPr>
          <w:rFonts w:hint="eastAsia"/>
          <w:rtl/>
        </w:rPr>
        <w:t>הדיור</w:t>
      </w:r>
      <w:r w:rsidR="00BE4040" w:rsidRPr="00E34148">
        <w:rPr>
          <w:rtl/>
        </w:rPr>
        <w:t xml:space="preserve"> </w:t>
      </w:r>
      <w:r w:rsidR="00BE4040" w:rsidRPr="00E34148">
        <w:rPr>
          <w:rFonts w:hint="eastAsia"/>
          <w:rtl/>
        </w:rPr>
        <w:t>את</w:t>
      </w:r>
      <w:r w:rsidR="00BE4040" w:rsidRPr="00E34148">
        <w:rPr>
          <w:rtl/>
        </w:rPr>
        <w:t xml:space="preserve"> </w:t>
      </w:r>
      <w:r w:rsidR="00BE4040" w:rsidRPr="00E34148">
        <w:rPr>
          <w:rFonts w:hint="eastAsia"/>
          <w:rtl/>
        </w:rPr>
        <w:t>כל</w:t>
      </w:r>
      <w:r w:rsidR="00BE4040" w:rsidRPr="00E34148">
        <w:rPr>
          <w:rtl/>
        </w:rPr>
        <w:t xml:space="preserve"> </w:t>
      </w:r>
      <w:r w:rsidR="00BE4040" w:rsidRPr="00E34148">
        <w:rPr>
          <w:rFonts w:hint="eastAsia"/>
          <w:rtl/>
        </w:rPr>
        <w:t>הנתונים</w:t>
      </w:r>
      <w:r w:rsidR="00BE4040" w:rsidRPr="00E34148">
        <w:rPr>
          <w:rtl/>
        </w:rPr>
        <w:t xml:space="preserve"> </w:t>
      </w:r>
      <w:r w:rsidR="00BE4040" w:rsidRPr="00E34148">
        <w:rPr>
          <w:rFonts w:hint="eastAsia"/>
          <w:rtl/>
        </w:rPr>
        <w:t>הנדרשים</w:t>
      </w:r>
      <w:r w:rsidR="00BE4040" w:rsidRPr="00E34148">
        <w:rPr>
          <w:rtl/>
        </w:rPr>
        <w:t xml:space="preserve"> </w:t>
      </w:r>
      <w:r w:rsidR="00BE4040" w:rsidRPr="00E34148">
        <w:rPr>
          <w:rFonts w:hint="eastAsia"/>
          <w:rtl/>
        </w:rPr>
        <w:t>לצורך</w:t>
      </w:r>
      <w:r w:rsidR="00BE4040" w:rsidRPr="00E34148">
        <w:rPr>
          <w:rtl/>
        </w:rPr>
        <w:t xml:space="preserve"> </w:t>
      </w:r>
      <w:r w:rsidR="00BE4040" w:rsidRPr="00E34148">
        <w:rPr>
          <w:rFonts w:hint="eastAsia"/>
          <w:rtl/>
        </w:rPr>
        <w:t>הכנת</w:t>
      </w:r>
      <w:r w:rsidR="00BE4040" w:rsidRPr="00E34148">
        <w:rPr>
          <w:rtl/>
        </w:rPr>
        <w:t xml:space="preserve"> </w:t>
      </w:r>
      <w:r w:rsidR="00BE4040" w:rsidRPr="00E34148">
        <w:rPr>
          <w:rFonts w:hint="eastAsia"/>
          <w:rtl/>
        </w:rPr>
        <w:t>הפרוגרמה</w:t>
      </w:r>
      <w:r w:rsidR="00BE4040" w:rsidRPr="00E34148">
        <w:rPr>
          <w:rtl/>
        </w:rPr>
        <w:t xml:space="preserve">, </w:t>
      </w:r>
      <w:r w:rsidR="00560664">
        <w:rPr>
          <w:rFonts w:hint="cs"/>
          <w:rtl/>
        </w:rPr>
        <w:t>לרבות</w:t>
      </w:r>
      <w:r w:rsidR="00BE4040" w:rsidRPr="00E34148">
        <w:rPr>
          <w:rtl/>
        </w:rPr>
        <w:t>:</w:t>
      </w:r>
    </w:p>
    <w:p w14:paraId="71EBA39E" w14:textId="6D08DD72" w:rsidR="00BE4040" w:rsidRDefault="00BE4040" w:rsidP="003B6BB6">
      <w:pPr>
        <w:pStyle w:val="4"/>
      </w:pPr>
      <w:r w:rsidRPr="00517FE1">
        <w:rPr>
          <w:rFonts w:hint="cs"/>
          <w:rtl/>
        </w:rPr>
        <w:t xml:space="preserve">רשימות </w:t>
      </w:r>
      <w:r w:rsidR="00B80405" w:rsidRPr="00517FE1">
        <w:rPr>
          <w:rFonts w:hint="cs"/>
          <w:rtl/>
        </w:rPr>
        <w:t>מפורטות</w:t>
      </w:r>
      <w:r w:rsidR="00B80405">
        <w:rPr>
          <w:rFonts w:hint="cs"/>
          <w:rtl/>
        </w:rPr>
        <w:t xml:space="preserve"> אודות </w:t>
      </w:r>
      <w:r w:rsidR="00A52AA6">
        <w:rPr>
          <w:rFonts w:hint="cs"/>
          <w:rtl/>
        </w:rPr>
        <w:t xml:space="preserve">תקני </w:t>
      </w:r>
      <w:r w:rsidRPr="00517FE1">
        <w:rPr>
          <w:rFonts w:hint="cs"/>
          <w:rtl/>
        </w:rPr>
        <w:t>כוח אדם של המשרד</w:t>
      </w:r>
      <w:r w:rsidR="003F5D43">
        <w:rPr>
          <w:rFonts w:hint="cs"/>
          <w:rtl/>
        </w:rPr>
        <w:t xml:space="preserve"> (דוח תקן מצבה ממערכת מרכב''ה)</w:t>
      </w:r>
      <w:r w:rsidR="00471D2F">
        <w:rPr>
          <w:rFonts w:hint="cs"/>
          <w:rtl/>
        </w:rPr>
        <w:t xml:space="preserve"> ותיאור </w:t>
      </w:r>
      <w:r w:rsidR="00DA2FF3">
        <w:rPr>
          <w:rFonts w:hint="cs"/>
          <w:rtl/>
        </w:rPr>
        <w:t>ה</w:t>
      </w:r>
      <w:r w:rsidR="00471D2F">
        <w:rPr>
          <w:rFonts w:hint="cs"/>
          <w:rtl/>
        </w:rPr>
        <w:t xml:space="preserve">מבנים </w:t>
      </w:r>
      <w:r w:rsidR="00DA2FF3">
        <w:rPr>
          <w:rFonts w:hint="cs"/>
          <w:rtl/>
        </w:rPr>
        <w:t>ה</w:t>
      </w:r>
      <w:r w:rsidR="00471D2F">
        <w:rPr>
          <w:rFonts w:hint="cs"/>
          <w:rtl/>
        </w:rPr>
        <w:t xml:space="preserve">ארגוניים של היחידות </w:t>
      </w:r>
      <w:r w:rsidR="00D82656">
        <w:rPr>
          <w:rFonts w:hint="cs"/>
          <w:rtl/>
        </w:rPr>
        <w:t xml:space="preserve">הרלוונטיות. </w:t>
      </w:r>
    </w:p>
    <w:p w14:paraId="77F0E054" w14:textId="623F3F3B" w:rsidR="00BE4040" w:rsidRDefault="00BE4040" w:rsidP="003B6BB6">
      <w:pPr>
        <w:pStyle w:val="4"/>
      </w:pPr>
      <w:r>
        <w:rPr>
          <w:rFonts w:hint="cs"/>
          <w:rtl/>
        </w:rPr>
        <w:t>במקרה של שינויים ארגוניים</w:t>
      </w:r>
      <w:r w:rsidR="00E15C89">
        <w:rPr>
          <w:rFonts w:hint="cs"/>
          <w:rtl/>
        </w:rPr>
        <w:t>,</w:t>
      </w:r>
      <w:r w:rsidR="00F26C00">
        <w:rPr>
          <w:rFonts w:hint="cs"/>
          <w:rtl/>
        </w:rPr>
        <w:t xml:space="preserve"> </w:t>
      </w:r>
      <w:r>
        <w:rPr>
          <w:rFonts w:hint="cs"/>
          <w:rtl/>
        </w:rPr>
        <w:t xml:space="preserve">אישור הגורמים הרלוונטיים </w:t>
      </w:r>
      <w:r w:rsidR="003626D0">
        <w:rPr>
          <w:rFonts w:hint="cs"/>
          <w:rtl/>
        </w:rPr>
        <w:t xml:space="preserve">אודות </w:t>
      </w:r>
      <w:r>
        <w:rPr>
          <w:rFonts w:hint="cs"/>
          <w:rtl/>
        </w:rPr>
        <w:t>שינויים אלו.</w:t>
      </w:r>
    </w:p>
    <w:p w14:paraId="5DFBE7D6" w14:textId="5A7F30FD" w:rsidR="00BE4040" w:rsidRDefault="00CA7E2A" w:rsidP="003B6BB6">
      <w:pPr>
        <w:pStyle w:val="4"/>
      </w:pPr>
      <w:r>
        <w:rPr>
          <w:rFonts w:hint="cs"/>
          <w:rtl/>
        </w:rPr>
        <w:t>מאפיינים מיוחדים ו</w:t>
      </w:r>
      <w:r w:rsidR="00BE4040">
        <w:rPr>
          <w:rFonts w:hint="cs"/>
          <w:rtl/>
        </w:rPr>
        <w:t>כל נתון נוסף, בהתאם לדרישת</w:t>
      </w:r>
      <w:r w:rsidR="00F435B2">
        <w:rPr>
          <w:rFonts w:hint="cs"/>
          <w:rtl/>
        </w:rPr>
        <w:t xml:space="preserve"> </w:t>
      </w:r>
      <w:r w:rsidR="00BE4040">
        <w:rPr>
          <w:rFonts w:hint="cs"/>
          <w:rtl/>
        </w:rPr>
        <w:t>עורך הפרוגרמה.</w:t>
      </w:r>
    </w:p>
    <w:p w14:paraId="11C8BB3A" w14:textId="16668141" w:rsidR="00C636CB" w:rsidRDefault="00C636CB" w:rsidP="00F435B2">
      <w:pPr>
        <w:pStyle w:val="3"/>
      </w:pPr>
      <w:r>
        <w:rPr>
          <w:rFonts w:hint="cs"/>
          <w:rtl/>
        </w:rPr>
        <w:t>עורך הפרוגרמה</w:t>
      </w:r>
      <w:r w:rsidRPr="00562696">
        <w:rPr>
          <w:rtl/>
        </w:rPr>
        <w:t xml:space="preserve"> </w:t>
      </w:r>
      <w:r w:rsidR="00562696" w:rsidRPr="00964F79">
        <w:rPr>
          <w:rFonts w:hint="eastAsia"/>
          <w:rtl/>
        </w:rPr>
        <w:t>יכין</w:t>
      </w:r>
      <w:r w:rsidR="00562696" w:rsidRPr="00562696">
        <w:rPr>
          <w:b/>
          <w:bCs/>
          <w:rtl/>
        </w:rPr>
        <w:t xml:space="preserve"> </w:t>
      </w:r>
      <w:r w:rsidRPr="00764F67">
        <w:rPr>
          <w:rFonts w:hint="cs"/>
          <w:b/>
          <w:bCs/>
          <w:rtl/>
        </w:rPr>
        <w:t>טיוטה ראשונה</w:t>
      </w:r>
      <w:r>
        <w:rPr>
          <w:rFonts w:hint="cs"/>
          <w:rtl/>
        </w:rPr>
        <w:t xml:space="preserve"> של הפרוגרמה</w:t>
      </w:r>
      <w:r w:rsidR="00562696">
        <w:rPr>
          <w:rFonts w:hint="cs"/>
          <w:rtl/>
        </w:rPr>
        <w:t xml:space="preserve"> ויעביר</w:t>
      </w:r>
      <w:r w:rsidR="00F435B2">
        <w:rPr>
          <w:rFonts w:hint="cs"/>
          <w:rtl/>
        </w:rPr>
        <w:t>ה</w:t>
      </w:r>
      <w:r w:rsidR="00562696">
        <w:rPr>
          <w:rFonts w:hint="cs"/>
          <w:rtl/>
        </w:rPr>
        <w:t xml:space="preserve"> ל</w:t>
      </w:r>
      <w:r w:rsidR="00CA7E2A">
        <w:rPr>
          <w:rFonts w:hint="cs"/>
          <w:rtl/>
        </w:rPr>
        <w:t>מנהל הנכסים</w:t>
      </w:r>
      <w:r w:rsidR="00F435B2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5B1ECF25" w14:textId="7579592D" w:rsidR="00E15C89" w:rsidRDefault="00CA7E2A" w:rsidP="00224FD1">
      <w:pPr>
        <w:pStyle w:val="3"/>
      </w:pPr>
      <w:r>
        <w:rPr>
          <w:rFonts w:hint="cs"/>
          <w:rtl/>
        </w:rPr>
        <w:t>מנהל הנכסים</w:t>
      </w:r>
      <w:r w:rsidR="00E169DC">
        <w:rPr>
          <w:rFonts w:hint="cs"/>
          <w:rtl/>
        </w:rPr>
        <w:t xml:space="preserve"> </w:t>
      </w:r>
      <w:r w:rsidR="007C3041">
        <w:rPr>
          <w:rFonts w:hint="cs"/>
          <w:rtl/>
        </w:rPr>
        <w:t>ירכז את הערות כל הגורמים הרלוונטיים במשרד בגין הפרוגרמה, ו</w:t>
      </w:r>
      <w:r w:rsidR="00E169DC">
        <w:rPr>
          <w:rFonts w:hint="cs"/>
          <w:rtl/>
        </w:rPr>
        <w:t>יעביר</w:t>
      </w:r>
      <w:r w:rsidR="007C3041">
        <w:rPr>
          <w:rFonts w:hint="cs"/>
          <w:rtl/>
        </w:rPr>
        <w:t>ן</w:t>
      </w:r>
      <w:r w:rsidR="00E169DC">
        <w:rPr>
          <w:rFonts w:hint="cs"/>
          <w:rtl/>
        </w:rPr>
        <w:t xml:space="preserve"> </w:t>
      </w:r>
      <w:r w:rsidR="00E15C89">
        <w:rPr>
          <w:rFonts w:hint="cs"/>
          <w:rtl/>
        </w:rPr>
        <w:t xml:space="preserve">במסגרת </w:t>
      </w:r>
      <w:r w:rsidR="00E169DC">
        <w:rPr>
          <w:rFonts w:hint="cs"/>
          <w:rtl/>
        </w:rPr>
        <w:t xml:space="preserve">פרק </w:t>
      </w:r>
      <w:r w:rsidR="00E15C89">
        <w:rPr>
          <w:rFonts w:hint="cs"/>
          <w:rtl/>
        </w:rPr>
        <w:t>ה</w:t>
      </w:r>
      <w:r w:rsidR="00E169DC">
        <w:rPr>
          <w:rFonts w:hint="cs"/>
          <w:rtl/>
        </w:rPr>
        <w:t xml:space="preserve">זמן </w:t>
      </w:r>
      <w:r w:rsidR="00F435B2">
        <w:rPr>
          <w:rFonts w:hint="cs"/>
          <w:rtl/>
        </w:rPr>
        <w:t>ש</w:t>
      </w:r>
      <w:r w:rsidR="00E169DC">
        <w:rPr>
          <w:rFonts w:hint="cs"/>
          <w:rtl/>
        </w:rPr>
        <w:t xml:space="preserve">ייקבע על ידי עורך הפרוגרמה. </w:t>
      </w:r>
    </w:p>
    <w:p w14:paraId="5F656527" w14:textId="4D32848C" w:rsidR="00E169DC" w:rsidRDefault="00E169DC" w:rsidP="00084824">
      <w:pPr>
        <w:pStyle w:val="3"/>
      </w:pPr>
      <w:r>
        <w:rPr>
          <w:rFonts w:hint="cs"/>
          <w:rtl/>
        </w:rPr>
        <w:t xml:space="preserve">עורך הפרוגרמה יבצע את השינויים </w:t>
      </w:r>
      <w:r w:rsidR="00E15C89">
        <w:rPr>
          <w:rFonts w:hint="cs"/>
          <w:rtl/>
        </w:rPr>
        <w:t xml:space="preserve">הנדרשים </w:t>
      </w:r>
      <w:r>
        <w:rPr>
          <w:rFonts w:hint="cs"/>
          <w:rtl/>
        </w:rPr>
        <w:t>בטיוטה הראשונה</w:t>
      </w:r>
      <w:r w:rsidR="00E15C89">
        <w:rPr>
          <w:rFonts w:hint="cs"/>
          <w:rtl/>
        </w:rPr>
        <w:t>,</w:t>
      </w:r>
      <w:r>
        <w:rPr>
          <w:rFonts w:hint="cs"/>
          <w:rtl/>
        </w:rPr>
        <w:t xml:space="preserve"> על פי שיקול דעתו המקצועי</w:t>
      </w:r>
      <w:r w:rsidR="00E15C89">
        <w:rPr>
          <w:rFonts w:hint="cs"/>
          <w:rtl/>
        </w:rPr>
        <w:t>.</w:t>
      </w:r>
    </w:p>
    <w:p w14:paraId="4FE66FAB" w14:textId="4B5F06E3" w:rsidR="00E169DC" w:rsidRDefault="00E169DC" w:rsidP="00224FD1">
      <w:pPr>
        <w:pStyle w:val="330"/>
        <w:numPr>
          <w:ilvl w:val="0"/>
          <w:numId w:val="0"/>
        </w:numPr>
        <w:ind w:left="1371"/>
      </w:pPr>
      <w:r>
        <w:rPr>
          <w:rFonts w:hint="cs"/>
          <w:rtl/>
        </w:rPr>
        <w:t xml:space="preserve">אם לא </w:t>
      </w:r>
      <w:r w:rsidRPr="002D40CB">
        <w:rPr>
          <w:rFonts w:hint="eastAsia"/>
          <w:rtl/>
        </w:rPr>
        <w:t>התקבלו</w:t>
      </w:r>
      <w:r>
        <w:rPr>
          <w:rFonts w:hint="cs"/>
          <w:rtl/>
        </w:rPr>
        <w:t xml:space="preserve"> הערות </w:t>
      </w:r>
      <w:r w:rsidR="00C071A1">
        <w:rPr>
          <w:rFonts w:hint="cs"/>
          <w:rtl/>
        </w:rPr>
        <w:t xml:space="preserve">על ידי </w:t>
      </w:r>
      <w:r w:rsidR="00CA7E2A">
        <w:rPr>
          <w:rFonts w:hint="cs"/>
          <w:rtl/>
        </w:rPr>
        <w:t>מנהל הנכסים</w:t>
      </w:r>
      <w:r w:rsidR="00C071A1">
        <w:rPr>
          <w:rFonts w:hint="cs"/>
          <w:rtl/>
        </w:rPr>
        <w:t xml:space="preserve"> </w:t>
      </w:r>
      <w:r>
        <w:rPr>
          <w:rFonts w:hint="cs"/>
          <w:rtl/>
        </w:rPr>
        <w:t xml:space="preserve">בפרק הזמן שנקבע, </w:t>
      </w:r>
      <w:r w:rsidR="000A166D">
        <w:rPr>
          <w:rFonts w:hint="cs"/>
          <w:rtl/>
        </w:rPr>
        <w:t xml:space="preserve">רשאי </w:t>
      </w:r>
      <w:r>
        <w:rPr>
          <w:rFonts w:hint="cs"/>
          <w:rtl/>
        </w:rPr>
        <w:t xml:space="preserve">עורך הפרוגרמה להשלים את הפרוגרמה </w:t>
      </w:r>
      <w:r w:rsidR="00F435B2">
        <w:rPr>
          <w:rFonts w:hint="cs"/>
          <w:rtl/>
        </w:rPr>
        <w:t xml:space="preserve">על פי </w:t>
      </w:r>
      <w:r>
        <w:rPr>
          <w:rFonts w:hint="cs"/>
          <w:rtl/>
        </w:rPr>
        <w:t>מיטב הבנתו ו</w:t>
      </w:r>
      <w:r w:rsidR="00F435B2">
        <w:rPr>
          <w:rFonts w:hint="cs"/>
          <w:rtl/>
        </w:rPr>
        <w:t>בהתאם ל</w:t>
      </w:r>
      <w:r>
        <w:rPr>
          <w:rFonts w:hint="cs"/>
          <w:rtl/>
        </w:rPr>
        <w:t>שיקוליו המקצועיים.</w:t>
      </w:r>
      <w:r w:rsidRPr="006651BD">
        <w:rPr>
          <w:rFonts w:hint="cs"/>
          <w:rtl/>
        </w:rPr>
        <w:t xml:space="preserve"> </w:t>
      </w:r>
    </w:p>
    <w:p w14:paraId="5656DF8B" w14:textId="677E842D" w:rsidR="00E169DC" w:rsidRPr="009E5DD8" w:rsidRDefault="00E169DC" w:rsidP="00224FD1">
      <w:pPr>
        <w:pStyle w:val="3"/>
      </w:pPr>
      <w:bookmarkStart w:id="3" w:name="_Ref516993846"/>
      <w:r>
        <w:rPr>
          <w:rFonts w:hint="cs"/>
          <w:rtl/>
        </w:rPr>
        <w:t>ככלל, כל פרוגרמה ת</w:t>
      </w:r>
      <w:r w:rsidR="00F435B2">
        <w:rPr>
          <w:rFonts w:hint="cs"/>
          <w:rtl/>
        </w:rPr>
        <w:t>ו</w:t>
      </w:r>
      <w:r>
        <w:rPr>
          <w:rFonts w:hint="cs"/>
          <w:rtl/>
        </w:rPr>
        <w:t>עבר ל</w:t>
      </w:r>
      <w:r w:rsidR="00042515">
        <w:rPr>
          <w:rFonts w:hint="cs"/>
          <w:rtl/>
        </w:rPr>
        <w:t>התייחסותם ו</w:t>
      </w:r>
      <w:r>
        <w:rPr>
          <w:rFonts w:hint="cs"/>
          <w:rtl/>
        </w:rPr>
        <w:t xml:space="preserve">אישורם של נציגי אגף התקציבים במשרד </w:t>
      </w:r>
      <w:r w:rsidRPr="009E5DD8">
        <w:rPr>
          <w:rFonts w:hint="cs"/>
          <w:rtl/>
        </w:rPr>
        <w:t>האוצר</w:t>
      </w:r>
      <w:r w:rsidR="00DA2FF3">
        <w:rPr>
          <w:rFonts w:hint="cs"/>
          <w:rtl/>
        </w:rPr>
        <w:t>. העתקים מהפרוגרמה יועברו אל</w:t>
      </w:r>
      <w:r w:rsidR="00A7563F">
        <w:rPr>
          <w:rFonts w:hint="cs"/>
          <w:rtl/>
        </w:rPr>
        <w:t xml:space="preserve"> </w:t>
      </w:r>
      <w:r w:rsidR="00A7563F" w:rsidRPr="009E5DD8">
        <w:rPr>
          <w:rFonts w:hint="cs"/>
          <w:rtl/>
        </w:rPr>
        <w:t>רפרנט מינהל הדיור</w:t>
      </w:r>
      <w:r w:rsidR="00CA7E2A">
        <w:rPr>
          <w:rFonts w:hint="cs"/>
          <w:rtl/>
        </w:rPr>
        <w:t xml:space="preserve"> באגף התקציבים</w:t>
      </w:r>
      <w:r w:rsidR="00B1368F">
        <w:rPr>
          <w:rFonts w:hint="cs"/>
          <w:rtl/>
        </w:rPr>
        <w:t xml:space="preserve"> </w:t>
      </w:r>
      <w:r w:rsidR="00CA7E2A">
        <w:rPr>
          <w:rFonts w:hint="cs"/>
          <w:rtl/>
        </w:rPr>
        <w:t>(ע"פ הצורך)</w:t>
      </w:r>
      <w:r w:rsidR="00A7563F" w:rsidRPr="009E5DD8">
        <w:rPr>
          <w:rFonts w:hint="cs"/>
          <w:rtl/>
        </w:rPr>
        <w:t xml:space="preserve">, </w:t>
      </w:r>
      <w:r w:rsidR="00DA2FF3">
        <w:rPr>
          <w:rFonts w:hint="cs"/>
          <w:rtl/>
        </w:rPr>
        <w:t>מנהל הנכסים</w:t>
      </w:r>
      <w:r w:rsidR="002D6C1F">
        <w:rPr>
          <w:rFonts w:hint="cs"/>
          <w:rtl/>
        </w:rPr>
        <w:t xml:space="preserve"> </w:t>
      </w:r>
      <w:r w:rsidR="00E15C89">
        <w:rPr>
          <w:rFonts w:hint="cs"/>
          <w:rtl/>
        </w:rPr>
        <w:t xml:space="preserve">מטעם </w:t>
      </w:r>
      <w:r w:rsidR="00A7563F">
        <w:rPr>
          <w:rFonts w:hint="cs"/>
          <w:rtl/>
        </w:rPr>
        <w:t>ה</w:t>
      </w:r>
      <w:r w:rsidR="00E15C89">
        <w:rPr>
          <w:rFonts w:hint="cs"/>
          <w:rtl/>
        </w:rPr>
        <w:t xml:space="preserve">משרד </w:t>
      </w:r>
      <w:r w:rsidR="002D6C1F">
        <w:rPr>
          <w:rFonts w:hint="cs"/>
          <w:rtl/>
        </w:rPr>
        <w:t xml:space="preserve">המבקש, חשב </w:t>
      </w:r>
      <w:r w:rsidR="000A166D">
        <w:rPr>
          <w:rFonts w:hint="cs"/>
          <w:rtl/>
        </w:rPr>
        <w:t>ה</w:t>
      </w:r>
      <w:r w:rsidR="002D6C1F">
        <w:rPr>
          <w:rFonts w:hint="cs"/>
          <w:rtl/>
        </w:rPr>
        <w:t xml:space="preserve">משרד וסמנכ''ל </w:t>
      </w:r>
      <w:r w:rsidR="000A166D">
        <w:rPr>
          <w:rFonts w:hint="cs"/>
          <w:rtl/>
        </w:rPr>
        <w:t>ה</w:t>
      </w:r>
      <w:r w:rsidR="002D6C1F">
        <w:rPr>
          <w:rFonts w:hint="cs"/>
          <w:rtl/>
        </w:rPr>
        <w:t>משרד</w:t>
      </w:r>
      <w:r w:rsidRPr="009E5DD8">
        <w:rPr>
          <w:rFonts w:hint="cs"/>
          <w:rtl/>
        </w:rPr>
        <w:t>.</w:t>
      </w:r>
      <w:bookmarkEnd w:id="3"/>
    </w:p>
    <w:p w14:paraId="6DDA8D3A" w14:textId="7BA1B16C" w:rsidR="00E169DC" w:rsidRDefault="00E169DC" w:rsidP="00F435B2">
      <w:pPr>
        <w:pStyle w:val="3"/>
      </w:pPr>
      <w:r>
        <w:rPr>
          <w:rFonts w:hint="cs"/>
          <w:rtl/>
        </w:rPr>
        <w:t xml:space="preserve">לאחר </w:t>
      </w:r>
      <w:r w:rsidR="00192C14">
        <w:rPr>
          <w:rFonts w:hint="cs"/>
          <w:rtl/>
        </w:rPr>
        <w:t>ה</w:t>
      </w:r>
      <w:r w:rsidR="000C2A5A">
        <w:rPr>
          <w:rFonts w:hint="cs"/>
          <w:rtl/>
        </w:rPr>
        <w:t>תייחסות</w:t>
      </w:r>
      <w:r w:rsidR="005A6DCC">
        <w:rPr>
          <w:rFonts w:hint="cs"/>
          <w:rtl/>
        </w:rPr>
        <w:t xml:space="preserve">ם או </w:t>
      </w:r>
      <w:r>
        <w:rPr>
          <w:rFonts w:hint="cs"/>
          <w:rtl/>
        </w:rPr>
        <w:t>אישור</w:t>
      </w:r>
      <w:r w:rsidR="005A6DCC">
        <w:rPr>
          <w:rFonts w:hint="cs"/>
          <w:rtl/>
        </w:rPr>
        <w:t>ם של הגורמים ה</w:t>
      </w:r>
      <w:r>
        <w:rPr>
          <w:rFonts w:hint="cs"/>
          <w:rtl/>
        </w:rPr>
        <w:t>אמור</w:t>
      </w:r>
      <w:r w:rsidR="005A6DCC">
        <w:rPr>
          <w:rFonts w:hint="cs"/>
          <w:rtl/>
        </w:rPr>
        <w:t>ים</w:t>
      </w:r>
      <w:r>
        <w:rPr>
          <w:rFonts w:hint="cs"/>
          <w:rtl/>
        </w:rPr>
        <w:t xml:space="preserve"> </w:t>
      </w:r>
      <w:r w:rsidR="00603EE1">
        <w:rPr>
          <w:rFonts w:hint="cs"/>
          <w:rtl/>
        </w:rPr>
        <w:t>לעיל</w:t>
      </w:r>
      <w:r>
        <w:rPr>
          <w:rFonts w:hint="cs"/>
          <w:rtl/>
        </w:rPr>
        <w:t xml:space="preserve">, תועבר הפרוגרמה למנהל תחום בכיר פרוגרמות ופרויקטים, לשם בדיקה ועדכון סופי. לאחר אישורו תופק </w:t>
      </w:r>
      <w:r w:rsidR="00CA7E2A">
        <w:rPr>
          <w:rFonts w:hint="cs"/>
          <w:rtl/>
        </w:rPr>
        <w:t>במערכת "אופק"</w:t>
      </w:r>
      <w:r w:rsidR="00C47C84">
        <w:rPr>
          <w:rFonts w:hint="cs"/>
          <w:rtl/>
        </w:rPr>
        <w:t xml:space="preserve"> </w:t>
      </w:r>
      <w:r>
        <w:rPr>
          <w:rFonts w:hint="cs"/>
          <w:rtl/>
        </w:rPr>
        <w:t>גרסה סופית</w:t>
      </w:r>
      <w:r w:rsidR="00A7563F">
        <w:rPr>
          <w:rFonts w:hint="cs"/>
          <w:rtl/>
        </w:rPr>
        <w:t xml:space="preserve"> עבור הפרוגרמה</w:t>
      </w:r>
      <w:r>
        <w:rPr>
          <w:rFonts w:hint="cs"/>
          <w:rtl/>
        </w:rPr>
        <w:t xml:space="preserve"> (להלן</w:t>
      </w:r>
      <w:r w:rsidRPr="002C658A">
        <w:rPr>
          <w:rFonts w:hint="cs"/>
          <w:rtl/>
        </w:rPr>
        <w:t>: "הפרוגרמה המאושרת").</w:t>
      </w:r>
    </w:p>
    <w:p w14:paraId="7468EDA4" w14:textId="30B08BED" w:rsidR="00E169DC" w:rsidRDefault="00E169DC" w:rsidP="00E15C89">
      <w:pPr>
        <w:pStyle w:val="3"/>
      </w:pPr>
      <w:r>
        <w:rPr>
          <w:rFonts w:hint="cs"/>
          <w:rtl/>
        </w:rPr>
        <w:t>מנהל תחום פרויקטים</w:t>
      </w:r>
      <w:r w:rsidR="00073195">
        <w:rPr>
          <w:rFonts w:hint="cs"/>
          <w:rtl/>
        </w:rPr>
        <w:t xml:space="preserve"> </w:t>
      </w:r>
      <w:r w:rsidR="00BF10AA" w:rsidRPr="00D82453">
        <w:rPr>
          <w:rFonts w:asciiTheme="minorBidi" w:hAnsiTheme="minorBidi" w:hint="cs"/>
          <w:rtl/>
        </w:rPr>
        <w:t>ופרוגרמות</w:t>
      </w:r>
      <w:r w:rsidR="00BF10AA">
        <w:rPr>
          <w:rFonts w:hint="cs"/>
          <w:rtl/>
        </w:rPr>
        <w:t xml:space="preserve"> </w:t>
      </w:r>
      <w:r>
        <w:rPr>
          <w:rFonts w:hint="cs"/>
          <w:rtl/>
        </w:rPr>
        <w:t>יפיץ את הפרוגרמה המאושרת לידיעת הגורמים הרלוונטיי</w:t>
      </w:r>
      <w:r>
        <w:rPr>
          <w:rFonts w:hint="eastAsia"/>
          <w:rtl/>
        </w:rPr>
        <w:t>ם</w:t>
      </w:r>
      <w:r>
        <w:rPr>
          <w:rFonts w:hint="cs"/>
          <w:rtl/>
        </w:rPr>
        <w:t xml:space="preserve"> </w:t>
      </w:r>
      <w:r w:rsidR="000A166D">
        <w:rPr>
          <w:rFonts w:hint="cs"/>
          <w:rtl/>
        </w:rPr>
        <w:t xml:space="preserve">במשרד, </w:t>
      </w:r>
      <w:r>
        <w:rPr>
          <w:rFonts w:hint="cs"/>
          <w:rtl/>
        </w:rPr>
        <w:t>באגף תקציבים ובמינהל הדיור. לח</w:t>
      </w:r>
      <w:r w:rsidR="00AD3D05">
        <w:rPr>
          <w:rFonts w:hint="cs"/>
          <w:rtl/>
        </w:rPr>
        <w:t>י</w:t>
      </w:r>
      <w:r>
        <w:rPr>
          <w:rFonts w:hint="cs"/>
          <w:rtl/>
        </w:rPr>
        <w:t>לופין</w:t>
      </w:r>
      <w:r w:rsidR="00073195">
        <w:rPr>
          <w:rFonts w:hint="cs"/>
          <w:rtl/>
        </w:rPr>
        <w:t xml:space="preserve">, אם הפרוגרמה לא אושרה, מנהל </w:t>
      </w:r>
      <w:r>
        <w:rPr>
          <w:rFonts w:hint="cs"/>
          <w:rtl/>
        </w:rPr>
        <w:t>תחום פרויקטים</w:t>
      </w:r>
      <w:r w:rsidR="00BF10AA">
        <w:rPr>
          <w:rFonts w:hint="cs"/>
          <w:rtl/>
        </w:rPr>
        <w:t xml:space="preserve"> </w:t>
      </w:r>
      <w:r w:rsidR="00BF10AA" w:rsidRPr="00D82453">
        <w:rPr>
          <w:rFonts w:asciiTheme="minorBidi" w:hAnsiTheme="minorBidi" w:hint="cs"/>
          <w:rtl/>
        </w:rPr>
        <w:t>ופרוגרמות</w:t>
      </w:r>
      <w:r>
        <w:rPr>
          <w:rFonts w:hint="cs"/>
          <w:rtl/>
        </w:rPr>
        <w:t xml:space="preserve"> </w:t>
      </w:r>
      <w:r w:rsidR="00C05C64">
        <w:rPr>
          <w:rFonts w:hint="cs"/>
          <w:rtl/>
        </w:rPr>
        <w:t xml:space="preserve">יידחה את הפרוגרמה ב"אופק" </w:t>
      </w:r>
      <w:r w:rsidR="005F039C">
        <w:rPr>
          <w:rFonts w:hint="cs"/>
          <w:rtl/>
        </w:rPr>
        <w:t>ו</w:t>
      </w:r>
      <w:r>
        <w:rPr>
          <w:rFonts w:hint="cs"/>
          <w:rtl/>
        </w:rPr>
        <w:t>יודיע על כך למשרד</w:t>
      </w:r>
      <w:r w:rsidR="001B159B">
        <w:rPr>
          <w:rFonts w:hint="cs"/>
          <w:rtl/>
        </w:rPr>
        <w:t>.</w:t>
      </w:r>
      <w:r w:rsidR="00287238" w:rsidRPr="00192499">
        <w:rPr>
          <w:rFonts w:hint="cs"/>
          <w:rtl/>
        </w:rPr>
        <w:t xml:space="preserve"> </w:t>
      </w:r>
    </w:p>
    <w:p w14:paraId="51FC0FCA" w14:textId="197F66EF" w:rsidR="00C31B1C" w:rsidRDefault="00C31B1C" w:rsidP="00E15C89">
      <w:pPr>
        <w:pStyle w:val="3"/>
      </w:pPr>
      <w:r>
        <w:rPr>
          <w:rFonts w:hint="cs"/>
          <w:rtl/>
        </w:rPr>
        <w:t xml:space="preserve">מנהל הנכסים יוכל לעקוב אחר סטטוס </w:t>
      </w:r>
      <w:r w:rsidR="00AD3D05">
        <w:rPr>
          <w:rFonts w:hint="cs"/>
          <w:rtl/>
        </w:rPr>
        <w:t>הטיפול בבקשה</w:t>
      </w:r>
      <w:r>
        <w:rPr>
          <w:rFonts w:hint="cs"/>
          <w:rtl/>
        </w:rPr>
        <w:t xml:space="preserve"> ב</w:t>
      </w:r>
      <w:r w:rsidR="00D77A4C">
        <w:rPr>
          <w:rFonts w:hint="cs"/>
          <w:rtl/>
        </w:rPr>
        <w:t xml:space="preserve">מערכת </w:t>
      </w:r>
      <w:r w:rsidR="00AD3D05">
        <w:rPr>
          <w:rFonts w:hint="cs"/>
          <w:rtl/>
        </w:rPr>
        <w:t>"</w:t>
      </w:r>
      <w:r>
        <w:rPr>
          <w:rFonts w:hint="cs"/>
          <w:rtl/>
        </w:rPr>
        <w:t>אופק</w:t>
      </w:r>
      <w:r w:rsidR="00AD3D05">
        <w:rPr>
          <w:rFonts w:hint="cs"/>
          <w:rtl/>
        </w:rPr>
        <w:t>".</w:t>
      </w:r>
    </w:p>
    <w:p w14:paraId="35040C2E" w14:textId="481261FE" w:rsidR="00AC38AD" w:rsidRPr="008311A1" w:rsidRDefault="00AC38AD" w:rsidP="00F26C00">
      <w:pPr>
        <w:pStyle w:val="1"/>
        <w:ind w:left="521" w:hanging="521"/>
      </w:pPr>
      <w:r>
        <w:rPr>
          <w:rFonts w:hint="cs"/>
          <w:rtl/>
        </w:rPr>
        <w:lastRenderedPageBreak/>
        <w:t>מסמכים ישימים</w:t>
      </w:r>
    </w:p>
    <w:p w14:paraId="742CFFFF" w14:textId="03F969A1" w:rsidR="00F25D3E" w:rsidRPr="00F25D3E" w:rsidRDefault="00F25D3E" w:rsidP="005D5A50">
      <w:pPr>
        <w:pStyle w:val="2"/>
        <w:rPr>
          <w:rStyle w:val="Hyperlink"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HYPERLINK</w:instrText>
      </w:r>
      <w:r>
        <w:rPr>
          <w:rtl/>
        </w:rPr>
        <w:instrText xml:space="preserve"> "</w:instrText>
      </w:r>
      <w:r>
        <w:instrText>https://www.gov.il/he/Departments/policies/2007_des1661</w:instrText>
      </w:r>
      <w:r>
        <w:rPr>
          <w:rtl/>
        </w:rPr>
        <w:instrText xml:space="preserve">" </w:instrText>
      </w:r>
      <w:r>
        <w:rPr>
          <w:rtl/>
        </w:rPr>
      </w:r>
      <w:r>
        <w:rPr>
          <w:rtl/>
        </w:rPr>
        <w:fldChar w:fldCharType="separate"/>
      </w:r>
      <w:r w:rsidRPr="00F25D3E">
        <w:rPr>
          <w:rStyle w:val="Hyperlink"/>
          <w:rFonts w:hint="cs"/>
          <w:rtl/>
        </w:rPr>
        <w:t>החלטת ממשלה מס' 1661 מיום 13 במאי 2007, בנושא ''העברת היחידות הארציות של הממשלה לירושלים''.</w:t>
      </w:r>
    </w:p>
    <w:p w14:paraId="03273980" w14:textId="7056ADB3" w:rsidR="00F25D3E" w:rsidRPr="00F25D3E" w:rsidRDefault="00F25D3E" w:rsidP="00B1741C">
      <w:pPr>
        <w:pStyle w:val="2"/>
        <w:rPr>
          <w:rStyle w:val="Hyperlink"/>
        </w:rPr>
      </w:pPr>
      <w:r>
        <w:rPr>
          <w:rtl/>
        </w:rPr>
        <w:fldChar w:fldCharType="end"/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HYPERLINK</w:instrText>
      </w:r>
      <w:r>
        <w:rPr>
          <w:rtl/>
        </w:rPr>
        <w:instrText xml:space="preserve"> "</w:instrText>
      </w:r>
      <w:r>
        <w:instrText>https://www.gov.il/he/Departments/policies/2014_dec1605</w:instrText>
      </w:r>
      <w:r>
        <w:rPr>
          <w:rtl/>
        </w:rPr>
        <w:instrText xml:space="preserve">" </w:instrText>
      </w:r>
      <w:r>
        <w:rPr>
          <w:rtl/>
        </w:rPr>
      </w:r>
      <w:r>
        <w:rPr>
          <w:rtl/>
        </w:rPr>
        <w:fldChar w:fldCharType="separate"/>
      </w:r>
      <w:r w:rsidRPr="00F25D3E">
        <w:rPr>
          <w:rStyle w:val="Hyperlink"/>
          <w:rFonts w:hint="cs"/>
          <w:rtl/>
        </w:rPr>
        <w:t>החלטת ממשלה מס' 1605 מיום 18 במאי 2014, בנושא ''העברת היחידות הארציות של הממשלה לירושלים''.</w:t>
      </w:r>
    </w:p>
    <w:p w14:paraId="73DCE678" w14:textId="0A53988A" w:rsidR="00EC6908" w:rsidRDefault="00F25D3E" w:rsidP="005B1D75">
      <w:pPr>
        <w:pStyle w:val="1"/>
        <w:ind w:left="521" w:hanging="521"/>
      </w:pPr>
      <w:r>
        <w:rPr>
          <w:rtl/>
        </w:rPr>
        <w:fldChar w:fldCharType="end"/>
      </w:r>
      <w:r w:rsidR="00AA0FCB" w:rsidRPr="00044A35">
        <w:rPr>
          <w:rFonts w:hint="cs"/>
          <w:rtl/>
        </w:rPr>
        <w:t>נספחים</w:t>
      </w:r>
    </w:p>
    <w:p w14:paraId="7C827D94" w14:textId="59C9CAD5" w:rsidR="00EC6908" w:rsidRPr="00265EEC" w:rsidRDefault="00265EEC" w:rsidP="00F26C00">
      <w:pPr>
        <w:pStyle w:val="2"/>
        <w:rPr>
          <w:rStyle w:val="Hyperlink"/>
        </w:rPr>
      </w:pPr>
      <w:r w:rsidRPr="00F435B2">
        <w:rPr>
          <w:u w:color="3464BA"/>
          <w:rtl/>
        </w:rPr>
        <w:fldChar w:fldCharType="begin"/>
      </w:r>
      <w:r>
        <w:rPr>
          <w:u w:color="3464BA"/>
          <w:rtl/>
        </w:rPr>
        <w:instrText xml:space="preserve"> </w:instrText>
      </w:r>
      <w:r>
        <w:rPr>
          <w:u w:color="3464BA"/>
        </w:rPr>
        <w:instrText>HYPERLINK</w:instrText>
      </w:r>
      <w:r>
        <w:rPr>
          <w:u w:color="3464BA"/>
          <w:rtl/>
        </w:rPr>
        <w:instrText xml:space="preserve">  \</w:instrText>
      </w:r>
      <w:r>
        <w:rPr>
          <w:u w:color="3464BA"/>
        </w:rPr>
        <w:instrText>l</w:instrText>
      </w:r>
      <w:r>
        <w:rPr>
          <w:u w:color="3464BA"/>
          <w:rtl/>
        </w:rPr>
        <w:instrText xml:space="preserve"> "</w:instrText>
      </w:r>
      <w:r>
        <w:rPr>
          <w:rFonts w:hint="eastAsia"/>
          <w:u w:color="3464BA"/>
          <w:rtl/>
        </w:rPr>
        <w:instrText>נספח</w:instrText>
      </w:r>
      <w:r>
        <w:rPr>
          <w:u w:color="3464BA"/>
          <w:rtl/>
        </w:rPr>
        <w:instrText xml:space="preserve">_א" </w:instrText>
      </w:r>
      <w:r w:rsidRPr="00F435B2">
        <w:rPr>
          <w:u w:color="3464BA"/>
          <w:rtl/>
        </w:rPr>
      </w:r>
      <w:r w:rsidRPr="00F435B2">
        <w:rPr>
          <w:u w:color="3464BA"/>
          <w:rtl/>
        </w:rPr>
        <w:fldChar w:fldCharType="separate"/>
      </w:r>
      <w:r w:rsidR="00AA0FCB" w:rsidRPr="00265EEC">
        <w:rPr>
          <w:rStyle w:val="Hyperlink"/>
          <w:rFonts w:hint="cs"/>
          <w:rtl/>
        </w:rPr>
        <w:t xml:space="preserve">נספח א </w:t>
      </w:r>
      <w:r w:rsidR="00F26C00">
        <w:rPr>
          <w:rStyle w:val="Hyperlink"/>
          <w:rFonts w:hint="cs"/>
          <w:rtl/>
        </w:rPr>
        <w:t>-</w:t>
      </w:r>
      <w:r w:rsidR="00F26C00" w:rsidRPr="00265EEC">
        <w:rPr>
          <w:rStyle w:val="Hyperlink"/>
          <w:rFonts w:hint="cs"/>
          <w:rtl/>
        </w:rPr>
        <w:t xml:space="preserve"> </w:t>
      </w:r>
      <w:r w:rsidR="00AA0FCB" w:rsidRPr="00265EEC">
        <w:rPr>
          <w:rStyle w:val="Hyperlink"/>
          <w:rFonts w:hint="cs"/>
          <w:rtl/>
        </w:rPr>
        <w:t>הגדרות.</w:t>
      </w:r>
    </w:p>
    <w:p w14:paraId="0C6CEDF2" w14:textId="55B89A1B" w:rsidR="008167A7" w:rsidRPr="00F435B2" w:rsidRDefault="00265EEC" w:rsidP="00F435B2">
      <w:pPr>
        <w:pStyle w:val="2"/>
      </w:pPr>
      <w:r w:rsidRPr="00F435B2">
        <w:rPr>
          <w:u w:color="3464BA"/>
          <w:rtl/>
        </w:rPr>
        <w:fldChar w:fldCharType="end"/>
      </w:r>
      <w:hyperlink w:anchor="נספח_ב" w:history="1">
        <w:r w:rsidR="005B4360" w:rsidRPr="00265EEC">
          <w:rPr>
            <w:rStyle w:val="Hyperlink"/>
            <w:rFonts w:hint="cs"/>
            <w:rtl/>
          </w:rPr>
          <w:t xml:space="preserve">נספח ב </w:t>
        </w:r>
        <w:r w:rsidR="00F26C00">
          <w:rPr>
            <w:rStyle w:val="Hyperlink"/>
            <w:rFonts w:hint="cs"/>
            <w:rtl/>
          </w:rPr>
          <w:t>-</w:t>
        </w:r>
        <w:r w:rsidR="00F26C00" w:rsidRPr="00265EEC">
          <w:rPr>
            <w:rStyle w:val="Hyperlink"/>
            <w:rFonts w:hint="cs"/>
            <w:rtl/>
          </w:rPr>
          <w:t xml:space="preserve"> </w:t>
        </w:r>
        <w:r w:rsidR="005B4360" w:rsidRPr="00265EEC">
          <w:rPr>
            <w:rStyle w:val="Hyperlink"/>
            <w:rFonts w:hint="cs"/>
            <w:rtl/>
          </w:rPr>
          <w:t>טבלת שינויים שבוצעו בהוראה</w:t>
        </w:r>
        <w:bookmarkStart w:id="4" w:name="_Hlt447701604"/>
        <w:r w:rsidR="001F52ED">
          <w:rPr>
            <w:rStyle w:val="Hyperlink"/>
            <w:rFonts w:hint="cs"/>
            <w:rtl/>
          </w:rPr>
          <w:t>.</w:t>
        </w:r>
      </w:hyperlink>
      <w:r w:rsidR="008167A7">
        <w:rPr>
          <w:rtl/>
        </w:rPr>
        <w:br w:type="page"/>
      </w:r>
    </w:p>
    <w:p w14:paraId="49F11B67" w14:textId="77777777" w:rsidR="00EC6908" w:rsidRDefault="00AA0FCB" w:rsidP="008167A7">
      <w:pPr>
        <w:pStyle w:val="-"/>
        <w:rPr>
          <w:rtl/>
        </w:rPr>
      </w:pPr>
      <w:r>
        <w:rPr>
          <w:rFonts w:hint="cs"/>
          <w:rtl/>
        </w:rPr>
        <w:t>נספ</w:t>
      </w:r>
      <w:bookmarkStart w:id="5" w:name="נספח_א"/>
      <w:bookmarkEnd w:id="5"/>
      <w:r>
        <w:rPr>
          <w:rFonts w:hint="cs"/>
          <w:rtl/>
        </w:rPr>
        <w:t>ח א</w:t>
      </w:r>
    </w:p>
    <w:p w14:paraId="41B52AFD" w14:textId="77777777" w:rsidR="00EC6908" w:rsidRPr="00B0051D" w:rsidRDefault="00AA0FCB" w:rsidP="00EC6908">
      <w:pPr>
        <w:pStyle w:val="-0"/>
        <w:rPr>
          <w:rtl/>
        </w:rPr>
      </w:pPr>
      <w:bookmarkStart w:id="6" w:name="_Hlt447699527"/>
      <w:bookmarkEnd w:id="4"/>
      <w:r>
        <w:rPr>
          <w:rFonts w:hint="cs"/>
          <w:rtl/>
        </w:rPr>
        <w:t>הגדרות</w:t>
      </w:r>
    </w:p>
    <w:bookmarkEnd w:id="6"/>
    <w:p w14:paraId="00C13C1E" w14:textId="77777777" w:rsidR="0000353F" w:rsidRDefault="0000353F" w:rsidP="00523128">
      <w:pPr>
        <w:pStyle w:val="af4"/>
        <w:ind w:firstLine="0"/>
      </w:pPr>
    </w:p>
    <w:p w14:paraId="2265A087" w14:textId="4E7C896C" w:rsidR="00260C43" w:rsidRPr="00B0784B" w:rsidRDefault="00260C43" w:rsidP="00887442">
      <w:pPr>
        <w:pStyle w:val="af4"/>
        <w:numPr>
          <w:ilvl w:val="0"/>
          <w:numId w:val="54"/>
        </w:numPr>
        <w:ind w:left="379" w:hanging="425"/>
      </w:pPr>
      <w:r w:rsidRPr="00B0784B">
        <w:rPr>
          <w:rFonts w:hint="eastAsia"/>
          <w:u w:val="single"/>
          <w:rtl/>
        </w:rPr>
        <w:t>דיור</w:t>
      </w:r>
      <w:r w:rsidRPr="00B0784B">
        <w:rPr>
          <w:rFonts w:hint="cs"/>
          <w:rtl/>
        </w:rPr>
        <w:t xml:space="preserve"> </w:t>
      </w:r>
      <w:r w:rsidR="00941FF2" w:rsidRPr="00B0784B">
        <w:rPr>
          <w:rFonts w:hint="cs"/>
          <w:rtl/>
        </w:rPr>
        <w:t xml:space="preserve">(בהוראה זו) </w:t>
      </w:r>
      <w:r w:rsidR="009A70A0" w:rsidRPr="00B0784B">
        <w:rPr>
          <w:rFonts w:hint="cs"/>
          <w:rtl/>
        </w:rPr>
        <w:t xml:space="preserve">- </w:t>
      </w:r>
      <w:r w:rsidR="002F6526" w:rsidRPr="00B0784B">
        <w:rPr>
          <w:rFonts w:hint="cs"/>
          <w:rtl/>
        </w:rPr>
        <w:t xml:space="preserve">מקרקעין מכל סוג שהוא המיועד לשימוש משרדי הממשלה ויחידות הסמך. </w:t>
      </w:r>
    </w:p>
    <w:p w14:paraId="5E3F0D51" w14:textId="7BE8453A" w:rsidR="00EC6908" w:rsidRDefault="00AD3D05" w:rsidP="00887442">
      <w:pPr>
        <w:pStyle w:val="af4"/>
        <w:numPr>
          <w:ilvl w:val="0"/>
          <w:numId w:val="54"/>
        </w:numPr>
        <w:ind w:left="379" w:hanging="425"/>
      </w:pPr>
      <w:r>
        <w:rPr>
          <w:rFonts w:hint="cs"/>
          <w:u w:val="single"/>
          <w:rtl/>
        </w:rPr>
        <w:t>מנהל נכסים</w:t>
      </w:r>
      <w:r w:rsidR="00AA0FCB" w:rsidRPr="00B0784B">
        <w:rPr>
          <w:rFonts w:hint="cs"/>
          <w:rtl/>
        </w:rPr>
        <w:t xml:space="preserve"> </w:t>
      </w:r>
      <w:r w:rsidR="009A70A0" w:rsidRPr="00B0784B">
        <w:rPr>
          <w:rFonts w:hint="cs"/>
          <w:rtl/>
        </w:rPr>
        <w:t xml:space="preserve">- </w:t>
      </w:r>
      <w:r w:rsidR="00AA0FCB" w:rsidRPr="00B0784B">
        <w:rPr>
          <w:rFonts w:hint="cs"/>
          <w:rtl/>
        </w:rPr>
        <w:t xml:space="preserve">גורם במשרד ממשלתי האחראי על </w:t>
      </w:r>
      <w:r w:rsidR="00BE636F" w:rsidRPr="00B0784B">
        <w:rPr>
          <w:rFonts w:hint="cs"/>
          <w:rtl/>
        </w:rPr>
        <w:t xml:space="preserve">כל </w:t>
      </w:r>
      <w:r w:rsidR="00AA0FCB" w:rsidRPr="00B0784B">
        <w:rPr>
          <w:rFonts w:hint="cs"/>
          <w:rtl/>
        </w:rPr>
        <w:t>הנושאים הנוגעים לדיורי משרדו</w:t>
      </w:r>
      <w:r w:rsidR="008F0512">
        <w:rPr>
          <w:rFonts w:hint="cs"/>
          <w:rtl/>
        </w:rPr>
        <w:t>,</w:t>
      </w:r>
      <w:r w:rsidR="00BE636F" w:rsidRPr="00B0784B">
        <w:rPr>
          <w:rFonts w:hint="cs"/>
          <w:rtl/>
        </w:rPr>
        <w:t xml:space="preserve"> ו</w:t>
      </w:r>
      <w:r w:rsidR="00844D08">
        <w:rPr>
          <w:rFonts w:hint="cs"/>
          <w:rtl/>
        </w:rPr>
        <w:t>ע</w:t>
      </w:r>
      <w:r w:rsidR="00BE636F" w:rsidRPr="00B0784B">
        <w:rPr>
          <w:rFonts w:hint="cs"/>
          <w:rtl/>
        </w:rPr>
        <w:t>ל</w:t>
      </w:r>
      <w:r w:rsidR="00844D08">
        <w:rPr>
          <w:rFonts w:hint="cs"/>
          <w:rtl/>
        </w:rPr>
        <w:t xml:space="preserve"> </w:t>
      </w:r>
      <w:r w:rsidR="008F0512">
        <w:rPr>
          <w:rFonts w:hint="cs"/>
          <w:rtl/>
        </w:rPr>
        <w:t xml:space="preserve">קיום </w:t>
      </w:r>
      <w:r w:rsidR="00BE636F" w:rsidRPr="00B0784B">
        <w:rPr>
          <w:rFonts w:hint="cs"/>
          <w:rtl/>
        </w:rPr>
        <w:t>קשר שוטף עם מינהל הדיור הממשלתי</w:t>
      </w:r>
      <w:r w:rsidR="00AA0FCB" w:rsidRPr="00B0784B">
        <w:rPr>
          <w:rFonts w:hint="cs"/>
          <w:rtl/>
        </w:rPr>
        <w:t>.</w:t>
      </w:r>
    </w:p>
    <w:p w14:paraId="334EFE1B" w14:textId="7656B7C4" w:rsidR="00907D3B" w:rsidRPr="00B0784B" w:rsidRDefault="00907D3B" w:rsidP="00887442">
      <w:pPr>
        <w:pStyle w:val="af4"/>
        <w:numPr>
          <w:ilvl w:val="0"/>
          <w:numId w:val="54"/>
        </w:numPr>
        <w:ind w:left="379" w:hanging="425"/>
      </w:pPr>
      <w:r>
        <w:rPr>
          <w:rFonts w:hint="cs"/>
          <w:u w:val="single"/>
          <w:rtl/>
        </w:rPr>
        <w:t xml:space="preserve">יחידת הדיור הממשלתי </w:t>
      </w:r>
      <w:r>
        <w:rPr>
          <w:rtl/>
        </w:rPr>
        <w:t>–</w:t>
      </w:r>
      <w:r>
        <w:rPr>
          <w:rFonts w:hint="cs"/>
          <w:rtl/>
        </w:rPr>
        <w:t xml:space="preserve"> יחידה במינהל הדיור הממשלתי האחראית בין השאר על איתור </w:t>
      </w:r>
      <w:r w:rsidR="00FB3BCC">
        <w:rPr>
          <w:rFonts w:hint="cs"/>
          <w:rtl/>
        </w:rPr>
        <w:t xml:space="preserve">דיורים , נהול חוזים וקשר שוטף עם המשרדים השונים מחולקת ככלל לצוותים לפי חלוקה גיאוגרפית ו לפי נושאים רוחביים </w:t>
      </w:r>
    </w:p>
    <w:p w14:paraId="611F6021" w14:textId="48E11F1C" w:rsidR="00B0784B" w:rsidRPr="00B0784B" w:rsidRDefault="00FF7B94" w:rsidP="001519F1">
      <w:pPr>
        <w:pStyle w:val="ac"/>
        <w:numPr>
          <w:ilvl w:val="0"/>
          <w:numId w:val="54"/>
        </w:numPr>
        <w:spacing w:line="360" w:lineRule="auto"/>
        <w:ind w:left="379" w:hanging="425"/>
        <w:contextualSpacing w:val="0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u w:val="single"/>
          <w:rtl/>
        </w:rPr>
        <w:t xml:space="preserve">מנהל חוזים </w:t>
      </w:r>
      <w:r w:rsidR="00B0784B" w:rsidRPr="00B0784B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B0784B">
        <w:rPr>
          <w:rFonts w:asciiTheme="minorBidi" w:hAnsiTheme="minorBidi" w:cstheme="minorBidi" w:hint="cs"/>
          <w:sz w:val="22"/>
          <w:szCs w:val="22"/>
          <w:rtl/>
        </w:rPr>
        <w:t>-</w:t>
      </w:r>
      <w:r w:rsidR="00B0784B" w:rsidRPr="00B0784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FB3BCC" w:rsidRPr="00B0784B">
        <w:rPr>
          <w:rFonts w:asciiTheme="minorBidi" w:hAnsiTheme="minorBidi" w:cstheme="minorBidi"/>
          <w:sz w:val="22"/>
          <w:szCs w:val="22"/>
          <w:rtl/>
        </w:rPr>
        <w:t>גור</w:t>
      </w:r>
      <w:r w:rsidR="00FB3BCC">
        <w:rPr>
          <w:rFonts w:asciiTheme="minorBidi" w:hAnsiTheme="minorBidi" w:cstheme="minorBidi" w:hint="cs"/>
          <w:sz w:val="22"/>
          <w:szCs w:val="22"/>
          <w:rtl/>
        </w:rPr>
        <w:t>מים</w:t>
      </w:r>
      <w:r w:rsidR="00FB3BCC" w:rsidRPr="00B0784B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907D3B">
        <w:rPr>
          <w:rFonts w:asciiTheme="minorBidi" w:hAnsiTheme="minorBidi" w:cstheme="minorBidi" w:hint="cs"/>
          <w:sz w:val="22"/>
          <w:szCs w:val="22"/>
          <w:rtl/>
        </w:rPr>
        <w:t xml:space="preserve">ביחידת הדיור </w:t>
      </w:r>
      <w:r w:rsidR="00FB3BCC">
        <w:rPr>
          <w:rFonts w:asciiTheme="minorBidi" w:hAnsiTheme="minorBidi" w:cstheme="minorBidi" w:hint="cs"/>
          <w:sz w:val="22"/>
          <w:szCs w:val="22"/>
          <w:rtl/>
        </w:rPr>
        <w:t xml:space="preserve">הממשלתי </w:t>
      </w:r>
      <w:r w:rsidR="00B0784B" w:rsidRPr="00B0784B">
        <w:rPr>
          <w:rFonts w:asciiTheme="minorBidi" w:hAnsiTheme="minorBidi" w:cstheme="minorBidi"/>
          <w:sz w:val="22"/>
          <w:szCs w:val="22"/>
          <w:rtl/>
        </w:rPr>
        <w:t>האחראי</w:t>
      </w:r>
      <w:r w:rsidR="00FB3BCC">
        <w:rPr>
          <w:rFonts w:asciiTheme="minorBidi" w:hAnsiTheme="minorBidi" w:cstheme="minorBidi" w:hint="cs"/>
          <w:sz w:val="22"/>
          <w:szCs w:val="22"/>
          <w:rtl/>
        </w:rPr>
        <w:t>ים</w:t>
      </w:r>
      <w:r w:rsidR="00B0784B" w:rsidRPr="00B0784B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FB3BCC">
        <w:rPr>
          <w:rFonts w:asciiTheme="minorBidi" w:hAnsiTheme="minorBidi" w:cstheme="minorBidi" w:hint="cs"/>
          <w:sz w:val="22"/>
          <w:szCs w:val="22"/>
          <w:rtl/>
        </w:rPr>
        <w:t xml:space="preserve">ביו השאר </w:t>
      </w:r>
      <w:r w:rsidR="00B0784B" w:rsidRPr="00B0784B">
        <w:rPr>
          <w:rFonts w:asciiTheme="minorBidi" w:hAnsiTheme="minorBidi" w:cstheme="minorBidi"/>
          <w:sz w:val="22"/>
          <w:szCs w:val="22"/>
          <w:rtl/>
        </w:rPr>
        <w:t xml:space="preserve">על ריכוז הקצאות דיור </w:t>
      </w:r>
      <w:r w:rsidR="00907D3B">
        <w:rPr>
          <w:rFonts w:asciiTheme="minorBidi" w:hAnsiTheme="minorBidi" w:cstheme="minorBidi" w:hint="cs"/>
          <w:sz w:val="22"/>
          <w:szCs w:val="22"/>
          <w:rtl/>
        </w:rPr>
        <w:t>במינהל הדיור</w:t>
      </w:r>
      <w:r w:rsidR="00B0784B" w:rsidRPr="00B0784B">
        <w:rPr>
          <w:rFonts w:asciiTheme="minorBidi" w:hAnsiTheme="minorBidi" w:cstheme="minorBidi"/>
          <w:sz w:val="22"/>
          <w:szCs w:val="22"/>
          <w:rtl/>
        </w:rPr>
        <w:t>, מעקב אחר ביצועם וליווי תהליך ההקצאות</w:t>
      </w:r>
      <w:r w:rsidR="00FB3BCC">
        <w:rPr>
          <w:rFonts w:asciiTheme="minorBidi" w:hAnsiTheme="minorBidi" w:cstheme="minorBidi" w:hint="cs"/>
          <w:sz w:val="22"/>
          <w:szCs w:val="22"/>
          <w:rtl/>
        </w:rPr>
        <w:t xml:space="preserve"> בהתאם לצוות הרלוונטי</w:t>
      </w:r>
      <w:r w:rsidR="00B0784B" w:rsidRPr="00B0784B">
        <w:rPr>
          <w:rFonts w:asciiTheme="minorBidi" w:hAnsiTheme="minorBidi" w:cstheme="minorBidi"/>
          <w:sz w:val="22"/>
          <w:szCs w:val="22"/>
          <w:rtl/>
        </w:rPr>
        <w:t xml:space="preserve">. </w:t>
      </w:r>
    </w:p>
    <w:p w14:paraId="017ED29E" w14:textId="04DCD5E4" w:rsidR="0073090F" w:rsidRDefault="0073090F" w:rsidP="00887442">
      <w:pPr>
        <w:pStyle w:val="afc"/>
        <w:numPr>
          <w:ilvl w:val="0"/>
          <w:numId w:val="54"/>
        </w:numPr>
        <w:spacing w:line="360" w:lineRule="auto"/>
        <w:ind w:left="379" w:hanging="425"/>
        <w:jc w:val="both"/>
        <w:rPr>
          <w:rFonts w:asciiTheme="minorBidi" w:hAnsiTheme="minorBidi" w:cstheme="minorBidi"/>
          <w:sz w:val="22"/>
          <w:szCs w:val="22"/>
          <w:u w:val="single"/>
        </w:rPr>
      </w:pPr>
      <w:r w:rsidRPr="00B0784B">
        <w:rPr>
          <w:rFonts w:asciiTheme="minorBidi" w:hAnsiTheme="minorBidi" w:cstheme="minorBidi"/>
          <w:sz w:val="22"/>
          <w:szCs w:val="22"/>
          <w:u w:val="single"/>
          <w:rtl/>
        </w:rPr>
        <w:t>פרוגרמה</w:t>
      </w:r>
      <w:r w:rsidRPr="00B0784B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B0784B">
        <w:rPr>
          <w:rFonts w:asciiTheme="minorBidi" w:hAnsiTheme="minorBidi" w:cstheme="minorBidi" w:hint="cs"/>
          <w:sz w:val="22"/>
          <w:szCs w:val="22"/>
          <w:rtl/>
        </w:rPr>
        <w:t>-</w:t>
      </w:r>
      <w:r w:rsidR="00B0784B" w:rsidRPr="00B0784B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B0784B">
        <w:rPr>
          <w:rFonts w:asciiTheme="minorBidi" w:hAnsiTheme="minorBidi" w:cstheme="minorBidi"/>
          <w:sz w:val="22"/>
          <w:szCs w:val="22"/>
          <w:rtl/>
        </w:rPr>
        <w:t>מסמך ה</w:t>
      </w:r>
      <w:r w:rsidR="00EF2C07">
        <w:rPr>
          <w:rFonts w:asciiTheme="minorBidi" w:hAnsiTheme="minorBidi" w:cstheme="minorBidi" w:hint="cs"/>
          <w:sz w:val="22"/>
          <w:szCs w:val="22"/>
          <w:rtl/>
        </w:rPr>
        <w:t xml:space="preserve">מגדיר </w:t>
      </w:r>
      <w:r w:rsidRPr="00B0784B">
        <w:rPr>
          <w:rFonts w:asciiTheme="minorBidi" w:hAnsiTheme="minorBidi" w:cstheme="minorBidi"/>
          <w:sz w:val="22"/>
          <w:szCs w:val="22"/>
          <w:rtl/>
        </w:rPr>
        <w:t xml:space="preserve">את הצרכים הפיזיים של הארגון וכן אומדן עלויות עתידי ביחס לעלויות </w:t>
      </w:r>
      <w:r w:rsidR="00AA79E1">
        <w:rPr>
          <w:rFonts w:asciiTheme="minorBidi" w:hAnsiTheme="minorBidi" w:cstheme="minorBidi" w:hint="cs"/>
          <w:sz w:val="22"/>
          <w:szCs w:val="22"/>
          <w:rtl/>
        </w:rPr>
        <w:t>ה</w:t>
      </w:r>
      <w:r w:rsidRPr="00B0784B">
        <w:rPr>
          <w:rFonts w:asciiTheme="minorBidi" w:hAnsiTheme="minorBidi" w:cstheme="minorBidi"/>
          <w:sz w:val="22"/>
          <w:szCs w:val="22"/>
          <w:rtl/>
        </w:rPr>
        <w:t xml:space="preserve">מצב </w:t>
      </w:r>
      <w:r w:rsidR="0096038B" w:rsidRPr="00B0784B">
        <w:rPr>
          <w:rFonts w:asciiTheme="minorBidi" w:hAnsiTheme="minorBidi" w:cstheme="minorBidi" w:hint="cs"/>
          <w:sz w:val="22"/>
          <w:szCs w:val="22"/>
          <w:rtl/>
        </w:rPr>
        <w:t>ה</w:t>
      </w:r>
      <w:r w:rsidRPr="00B0784B">
        <w:rPr>
          <w:rFonts w:asciiTheme="minorBidi" w:hAnsiTheme="minorBidi" w:cstheme="minorBidi"/>
          <w:sz w:val="22"/>
          <w:szCs w:val="22"/>
          <w:rtl/>
        </w:rPr>
        <w:t>קיים</w:t>
      </w:r>
      <w:r w:rsidRPr="00B0784B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3B480EDE" w14:textId="77777777" w:rsidR="00A45946" w:rsidRPr="00F9537D" w:rsidRDefault="00A45946" w:rsidP="00A45946">
      <w:pPr>
        <w:pStyle w:val="af4"/>
        <w:ind w:left="720" w:firstLine="0"/>
      </w:pPr>
    </w:p>
    <w:p w14:paraId="33EEBB5C" w14:textId="77777777" w:rsidR="00EC6908" w:rsidRDefault="00EC6908" w:rsidP="00EC6908">
      <w:pPr>
        <w:pStyle w:val="af4"/>
        <w:rPr>
          <w:rtl/>
        </w:rPr>
      </w:pPr>
    </w:p>
    <w:p w14:paraId="68969794" w14:textId="77777777" w:rsidR="00EC6908" w:rsidRDefault="00AA0FCB">
      <w:pPr>
        <w:bidi w:val="0"/>
        <w:rPr>
          <w:rFonts w:ascii="Arial" w:hAnsi="Arial" w:cs="Arial"/>
          <w:sz w:val="22"/>
          <w:szCs w:val="22"/>
        </w:rPr>
      </w:pPr>
      <w:r>
        <w:rPr>
          <w:rtl/>
        </w:rPr>
        <w:br w:type="page"/>
      </w:r>
    </w:p>
    <w:p w14:paraId="7441FCD4" w14:textId="77777777" w:rsidR="00EC6908" w:rsidRPr="00726A80" w:rsidRDefault="00AA0FCB" w:rsidP="00EC6908">
      <w:pPr>
        <w:pStyle w:val="-"/>
        <w:rPr>
          <w:rtl/>
        </w:rPr>
      </w:pPr>
      <w:bookmarkStart w:id="7" w:name="נספח_ב"/>
      <w:r w:rsidRPr="00726A80">
        <w:rPr>
          <w:rtl/>
        </w:rPr>
        <w:t xml:space="preserve">נספח </w:t>
      </w:r>
      <w:r w:rsidRPr="00726A80">
        <w:rPr>
          <w:rFonts w:hint="cs"/>
          <w:rtl/>
        </w:rPr>
        <w:t>ב</w:t>
      </w:r>
    </w:p>
    <w:bookmarkEnd w:id="7"/>
    <w:p w14:paraId="228D38B8" w14:textId="77777777" w:rsidR="00EC6908" w:rsidRPr="00726A80" w:rsidRDefault="00AA0FCB" w:rsidP="00EC6908">
      <w:pPr>
        <w:pStyle w:val="-0"/>
        <w:rPr>
          <w:rtl/>
        </w:rPr>
      </w:pPr>
      <w:r w:rsidRPr="00726A80">
        <w:rPr>
          <w:rtl/>
        </w:rPr>
        <w:t>טבלת שינויים שבוצעו בהוראה</w:t>
      </w:r>
    </w:p>
    <w:p w14:paraId="1EC5AD4F" w14:textId="77777777" w:rsidR="00EC6908" w:rsidRPr="00D84715" w:rsidRDefault="00EC6908" w:rsidP="00EC6908">
      <w:pPr>
        <w:rPr>
          <w:rFonts w:ascii="Arial" w:hAnsi="Arial"/>
          <w:rtl/>
        </w:rPr>
      </w:pPr>
    </w:p>
    <w:tbl>
      <w:tblPr>
        <w:bidiVisual/>
        <w:tblW w:w="490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  <w:tblCaption w:val="טבלת שינויים"/>
        <w:tblDescription w:val="טבלה המפרטת את השינויים שבוצעו במהדורות של ההוראה"/>
      </w:tblPr>
      <w:tblGrid>
        <w:gridCol w:w="1382"/>
        <w:gridCol w:w="1382"/>
        <w:gridCol w:w="2625"/>
        <w:gridCol w:w="3457"/>
      </w:tblGrid>
      <w:tr w:rsidR="008445AD" w14:paraId="45111F64" w14:textId="77777777" w:rsidTr="00150AE1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shd w:val="clear" w:color="auto" w:fill="95B3D7"/>
            <w:vAlign w:val="center"/>
          </w:tcPr>
          <w:p w14:paraId="20966799" w14:textId="77777777" w:rsidR="00EC6908" w:rsidRPr="009013F1" w:rsidRDefault="00AA0FCB" w:rsidP="00EC6908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9013F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טבלת שינויים</w:t>
            </w:r>
          </w:p>
        </w:tc>
      </w:tr>
      <w:tr w:rsidR="008445AD" w14:paraId="4B4090D4" w14:textId="77777777" w:rsidTr="00150AE1">
        <w:trPr>
          <w:cantSplit/>
          <w:trHeight w:val="227"/>
          <w:tblHeader/>
          <w:jc w:val="center"/>
        </w:trPr>
        <w:tc>
          <w:tcPr>
            <w:tcW w:w="781" w:type="pct"/>
            <w:shd w:val="pct5" w:color="auto" w:fill="FFFFFF"/>
            <w:vAlign w:val="center"/>
          </w:tcPr>
          <w:p w14:paraId="3CEE0BC1" w14:textId="77777777" w:rsidR="00EC6908" w:rsidRPr="009013F1" w:rsidRDefault="00AA0FCB" w:rsidP="00EC6908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9013F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מהדורה</w:t>
            </w:r>
          </w:p>
        </w:tc>
        <w:tc>
          <w:tcPr>
            <w:tcW w:w="781" w:type="pct"/>
            <w:shd w:val="pct5" w:color="auto" w:fill="FFFFFF"/>
            <w:vAlign w:val="center"/>
          </w:tcPr>
          <w:p w14:paraId="1345CF72" w14:textId="77777777" w:rsidR="00EC6908" w:rsidRPr="009013F1" w:rsidRDefault="00AA0FCB" w:rsidP="00EC6908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9013F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תאריך</w:t>
            </w:r>
          </w:p>
        </w:tc>
        <w:tc>
          <w:tcPr>
            <w:tcW w:w="1484" w:type="pct"/>
            <w:shd w:val="pct5" w:color="auto" w:fill="FFFFFF"/>
            <w:vAlign w:val="center"/>
          </w:tcPr>
          <w:p w14:paraId="78340434" w14:textId="77777777" w:rsidR="00EC6908" w:rsidRPr="009013F1" w:rsidRDefault="00AA0FCB" w:rsidP="00EC6908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9013F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סעיף/ים מושפע/ים</w:t>
            </w:r>
          </w:p>
        </w:tc>
        <w:tc>
          <w:tcPr>
            <w:tcW w:w="1954" w:type="pct"/>
            <w:shd w:val="pct5" w:color="auto" w:fill="FFFFFF"/>
            <w:vAlign w:val="center"/>
          </w:tcPr>
          <w:p w14:paraId="7E923D24" w14:textId="6D80B1E5" w:rsidR="00EC6908" w:rsidRPr="009013F1" w:rsidRDefault="00AA0FCB" w:rsidP="00EC6908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9013F1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תיאור השינוי/נימוקים</w:t>
            </w:r>
          </w:p>
        </w:tc>
      </w:tr>
      <w:tr w:rsidR="008445AD" w14:paraId="11C247DA" w14:textId="77777777" w:rsidTr="00150AE1">
        <w:trPr>
          <w:cantSplit/>
          <w:tblHeader/>
          <w:jc w:val="center"/>
        </w:trPr>
        <w:tc>
          <w:tcPr>
            <w:tcW w:w="781" w:type="pct"/>
            <w:vAlign w:val="center"/>
          </w:tcPr>
          <w:p w14:paraId="0700ED82" w14:textId="3B51E750" w:rsidR="00EC6908" w:rsidRPr="002D40CB" w:rsidRDefault="00983074" w:rsidP="009B4FAE">
            <w:pPr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3</w:t>
            </w:r>
          </w:p>
        </w:tc>
        <w:tc>
          <w:tcPr>
            <w:tcW w:w="781" w:type="pct"/>
            <w:vAlign w:val="center"/>
          </w:tcPr>
          <w:p w14:paraId="49A45B8F" w14:textId="4378A51F" w:rsidR="00EC6908" w:rsidRPr="002D40CB" w:rsidRDefault="00D46168" w:rsidP="004B4CF7">
            <w:pPr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27</w:t>
            </w:r>
            <w:r w:rsidR="00260C43" w:rsidRPr="002D40CB">
              <w:rPr>
                <w:rFonts w:asciiTheme="minorBidi" w:hAnsiTheme="minorBidi" w:cstheme="minorBidi"/>
                <w:sz w:val="20"/>
                <w:szCs w:val="20"/>
                <w:rtl/>
              </w:rPr>
              <w:t>.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04</w:t>
            </w:r>
            <w:r w:rsidR="00260C43" w:rsidRPr="002D40CB">
              <w:rPr>
                <w:rFonts w:asciiTheme="minorBidi" w:hAnsiTheme="minorBidi" w:cstheme="minorBidi"/>
                <w:sz w:val="20"/>
                <w:szCs w:val="20"/>
                <w:rtl/>
              </w:rPr>
              <w:t>.</w:t>
            </w:r>
            <w:r w:rsidRPr="002D40CB">
              <w:rPr>
                <w:rFonts w:asciiTheme="minorBidi" w:hAnsiTheme="minorBidi" w:cstheme="minorBidi"/>
                <w:sz w:val="20"/>
                <w:szCs w:val="20"/>
                <w:rtl/>
              </w:rPr>
              <w:t>20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21</w:t>
            </w:r>
          </w:p>
        </w:tc>
        <w:tc>
          <w:tcPr>
            <w:tcW w:w="1484" w:type="pct"/>
            <w:vAlign w:val="center"/>
          </w:tcPr>
          <w:p w14:paraId="415953CB" w14:textId="70C67A73" w:rsidR="00EC6908" w:rsidRPr="002D40CB" w:rsidRDefault="00B2667E" w:rsidP="009B4FAE">
            <w:pPr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D40CB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מרבית</w:t>
            </w:r>
            <w:r w:rsidRPr="002D40C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2D40CB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סעיפי</w:t>
            </w:r>
            <w:r w:rsidRPr="002D40C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2D40CB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ההוראה</w:t>
            </w:r>
          </w:p>
        </w:tc>
        <w:tc>
          <w:tcPr>
            <w:tcW w:w="1954" w:type="pct"/>
            <w:vAlign w:val="center"/>
          </w:tcPr>
          <w:p w14:paraId="6A1654A6" w14:textId="094161F9" w:rsidR="009A6179" w:rsidRDefault="00B2667E" w:rsidP="004B4CF7">
            <w:pPr>
              <w:pStyle w:val="ac"/>
              <w:numPr>
                <w:ilvl w:val="0"/>
                <w:numId w:val="56"/>
              </w:numPr>
              <w:spacing w:line="276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D40CB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איחוד</w:t>
            </w:r>
            <w:r w:rsidRPr="002D40C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="00560927">
              <w:rPr>
                <w:rFonts w:asciiTheme="minorBidi" w:hAnsiTheme="minorBidi" w:cstheme="minorBidi" w:hint="cs"/>
                <w:sz w:val="20"/>
                <w:szCs w:val="20"/>
                <w:rtl/>
              </w:rPr>
              <w:t>הוראה זו</w:t>
            </w:r>
            <w:r w:rsidRPr="002D40C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2D40CB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עם</w:t>
            </w:r>
            <w:r w:rsidRPr="002D40C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2D40CB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הורא</w:t>
            </w:r>
            <w:r w:rsidR="005D5A50">
              <w:rPr>
                <w:rFonts w:asciiTheme="minorBidi" w:hAnsiTheme="minorBidi" w:cstheme="minorBidi" w:hint="cs"/>
                <w:sz w:val="20"/>
                <w:szCs w:val="20"/>
                <w:rtl/>
              </w:rPr>
              <w:t>ת</w:t>
            </w:r>
            <w:r w:rsidRPr="002D40C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="00560927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תכ''ם </w:t>
            </w:r>
            <w:r w:rsidR="00D46168">
              <w:rPr>
                <w:rFonts w:asciiTheme="minorBidi" w:hAnsiTheme="minorBidi" w:cstheme="minorBidi" w:hint="cs"/>
                <w:sz w:val="20"/>
                <w:szCs w:val="20"/>
                <w:rtl/>
              </w:rPr>
              <w:t>בנושא</w:t>
            </w:r>
            <w:r w:rsidR="00560927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2D40C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''בחינת </w:t>
            </w:r>
            <w:r w:rsidRPr="002D40CB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הצרכים</w:t>
            </w:r>
            <w:r w:rsidRPr="002D40C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2D40CB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ואישורם</w:t>
            </w:r>
            <w:r w:rsidRPr="002D40CB">
              <w:rPr>
                <w:rFonts w:asciiTheme="minorBidi" w:hAnsiTheme="minorBidi" w:cstheme="minorBidi"/>
                <w:sz w:val="20"/>
                <w:szCs w:val="20"/>
                <w:rtl/>
              </w:rPr>
              <w:t>''</w:t>
            </w:r>
            <w:r w:rsidR="00560927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. </w:t>
            </w:r>
            <w:r w:rsidR="005D5A50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</w:p>
          <w:p w14:paraId="50B95B57" w14:textId="371BF962" w:rsidR="001D1FBB" w:rsidRDefault="001D1FBB" w:rsidP="009B4FAE">
            <w:pPr>
              <w:pStyle w:val="ac"/>
              <w:numPr>
                <w:ilvl w:val="0"/>
                <w:numId w:val="56"/>
              </w:numPr>
              <w:spacing w:line="276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9554E4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תיקוף</w:t>
            </w:r>
            <w:r w:rsidRPr="009554E4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="005A0805">
              <w:rPr>
                <w:rFonts w:asciiTheme="minorBidi" w:hAnsiTheme="minorBidi" w:cstheme="minorBidi" w:hint="cs"/>
                <w:sz w:val="20"/>
                <w:szCs w:val="20"/>
                <w:rtl/>
              </w:rPr>
              <w:t>ההוראה וכתיבתה מחדש.</w:t>
            </w:r>
          </w:p>
          <w:p w14:paraId="1AF05A3B" w14:textId="3ACCA00F" w:rsidR="00EC6908" w:rsidRPr="002D40CB" w:rsidRDefault="009A6179" w:rsidP="009B4FAE">
            <w:pPr>
              <w:pStyle w:val="ac"/>
              <w:numPr>
                <w:ilvl w:val="0"/>
                <w:numId w:val="56"/>
              </w:numPr>
              <w:spacing w:line="276" w:lineRule="auto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D40CB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עדכון</w:t>
            </w:r>
            <w:r w:rsidRPr="002D40C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2D40CB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הטופס</w:t>
            </w:r>
            <w:r w:rsidRPr="002D40C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2D40CB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בנושא</w:t>
            </w:r>
            <w:r w:rsidR="00D463F4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="00D463F4" w:rsidRPr="0007221D">
              <w:rPr>
                <w:rFonts w:asciiTheme="minorBidi" w:hAnsiTheme="minorBidi" w:cstheme="minorBidi"/>
                <w:sz w:val="20"/>
                <w:szCs w:val="20"/>
                <w:rtl/>
              </w:rPr>
              <w:t>''</w:t>
            </w:r>
            <w:r w:rsidR="00D463F4" w:rsidRPr="0007221D">
              <w:rPr>
                <w:rFonts w:asciiTheme="minorBidi" w:eastAsia="PMingLiU" w:hAnsiTheme="minorBidi" w:cstheme="minorBidi"/>
                <w:sz w:val="20"/>
                <w:szCs w:val="20"/>
                <w:rtl/>
              </w:rPr>
              <w:t>בקשה ל</w:t>
            </w:r>
            <w:r w:rsidR="00D463F4">
              <w:rPr>
                <w:rFonts w:asciiTheme="minorBidi" w:eastAsia="PMingLiU" w:hAnsiTheme="minorBidi" w:cstheme="minorBidi" w:hint="cs"/>
                <w:sz w:val="20"/>
                <w:szCs w:val="20"/>
                <w:rtl/>
              </w:rPr>
              <w:t>הקצאת</w:t>
            </w:r>
            <w:r w:rsidR="00D463F4" w:rsidRPr="0007221D">
              <w:rPr>
                <w:rFonts w:asciiTheme="minorBidi" w:eastAsia="PMingLiU" w:hAnsiTheme="minorBidi" w:cstheme="minorBidi"/>
                <w:sz w:val="20"/>
                <w:szCs w:val="20"/>
                <w:rtl/>
              </w:rPr>
              <w:t xml:space="preserve"> דיור</w:t>
            </w:r>
            <w:r w:rsidR="008A2CC1">
              <w:rPr>
                <w:rFonts w:asciiTheme="minorBidi" w:eastAsia="PMingLiU" w:hAnsiTheme="minorBidi" w:cstheme="minorBidi" w:hint="cs"/>
                <w:sz w:val="20"/>
                <w:szCs w:val="20"/>
                <w:rtl/>
              </w:rPr>
              <w:t>''</w:t>
            </w:r>
            <w:r w:rsidR="005A0805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  <w:r w:rsidR="008A2CC1" w:rsidRPr="002D40CB" w:rsidDel="00D463F4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</w:p>
        </w:tc>
      </w:tr>
      <w:tr w:rsidR="004C048F" w14:paraId="206F4DB2" w14:textId="77777777" w:rsidTr="00150AE1">
        <w:trPr>
          <w:cantSplit/>
          <w:tblHeader/>
          <w:jc w:val="center"/>
        </w:trPr>
        <w:tc>
          <w:tcPr>
            <w:tcW w:w="781" w:type="pct"/>
            <w:vMerge w:val="restart"/>
            <w:vAlign w:val="center"/>
          </w:tcPr>
          <w:p w14:paraId="19BCBEE1" w14:textId="6904699F" w:rsidR="004C048F" w:rsidRDefault="004C048F" w:rsidP="009B4FAE">
            <w:pPr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4</w:t>
            </w:r>
          </w:p>
        </w:tc>
        <w:tc>
          <w:tcPr>
            <w:tcW w:w="781" w:type="pct"/>
            <w:vMerge w:val="restart"/>
            <w:vAlign w:val="center"/>
          </w:tcPr>
          <w:p w14:paraId="78F3904E" w14:textId="3409869B" w:rsidR="004C048F" w:rsidRDefault="00E26F06" w:rsidP="004B4CF7">
            <w:pPr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24</w:t>
            </w:r>
            <w:r w:rsidR="004C048F">
              <w:rPr>
                <w:rFonts w:asciiTheme="minorBidi" w:hAnsiTheme="minorBidi" w:cstheme="minorBidi" w:hint="cs"/>
                <w:sz w:val="20"/>
                <w:szCs w:val="20"/>
                <w:rtl/>
              </w:rPr>
              <w:t>.1</w:t>
            </w:r>
            <w:r w:rsidR="009D6B75">
              <w:rPr>
                <w:rFonts w:asciiTheme="minorBidi" w:hAnsiTheme="minorBidi" w:cstheme="minorBidi" w:hint="cs"/>
                <w:sz w:val="20"/>
                <w:szCs w:val="20"/>
                <w:rtl/>
              </w:rPr>
              <w:t>2</w:t>
            </w:r>
            <w:r w:rsidR="004C048F">
              <w:rPr>
                <w:rFonts w:asciiTheme="minorBidi" w:hAnsiTheme="minorBidi" w:cstheme="minorBidi" w:hint="cs"/>
                <w:sz w:val="20"/>
                <w:szCs w:val="20"/>
                <w:rtl/>
              </w:rPr>
              <w:t>.2024</w:t>
            </w:r>
          </w:p>
        </w:tc>
        <w:tc>
          <w:tcPr>
            <w:tcW w:w="1484" w:type="pct"/>
            <w:vAlign w:val="center"/>
          </w:tcPr>
          <w:p w14:paraId="32F406FC" w14:textId="231A27E1" w:rsidR="004C048F" w:rsidRPr="002D40CB" w:rsidRDefault="004C048F" w:rsidP="009B4FAE">
            <w:pPr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begin"/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 w:hint="eastAsia"/>
                <w:sz w:val="20"/>
                <w:szCs w:val="20"/>
              </w:rPr>
              <w:instrText>REF</w:instrText>
            </w:r>
            <w:r>
              <w:rPr>
                <w:rFonts w:asciiTheme="minorBidi" w:hAnsiTheme="minorBidi" w:cstheme="minorBidi" w:hint="eastAsia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Theme="minorBidi" w:hAnsiTheme="minorBidi" w:cstheme="minorBidi" w:hint="eastAsia"/>
                <w:sz w:val="20"/>
                <w:szCs w:val="20"/>
              </w:rPr>
              <w:instrText>Ref182122656 \r \h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separate"/>
            </w:r>
            <w:r>
              <w:rPr>
                <w:rFonts w:asciiTheme="minorBidi" w:hAnsiTheme="minorBidi" w:cstheme="minorBidi"/>
                <w:sz w:val="20"/>
                <w:szCs w:val="20"/>
                <w:cs/>
              </w:rPr>
              <w:t>‎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2.1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vAlign w:val="center"/>
          </w:tcPr>
          <w:p w14:paraId="56BCB4C2" w14:textId="6E3A3920" w:rsidR="004C048F" w:rsidRPr="009D6B75" w:rsidRDefault="004C048F" w:rsidP="002429F4">
            <w:pPr>
              <w:pStyle w:val="ac"/>
              <w:numPr>
                <w:ilvl w:val="0"/>
                <w:numId w:val="56"/>
              </w:numPr>
              <w:spacing w:line="276" w:lineRule="auto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D6B75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הוספת</w:t>
            </w:r>
            <w:r w:rsidRPr="009D6B7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תת פרק בדבר </w:t>
            </w:r>
            <w:r w:rsidRPr="009D6B75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רישום</w:t>
            </w:r>
            <w:r w:rsidRPr="009D6B7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9D6B75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במערכת</w:t>
            </w:r>
            <w:r w:rsidRPr="009D6B7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9D6B75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אופק</w:t>
            </w:r>
          </w:p>
        </w:tc>
      </w:tr>
      <w:tr w:rsidR="004C048F" w14:paraId="2F2B62ED" w14:textId="77777777" w:rsidTr="00150AE1">
        <w:trPr>
          <w:cantSplit/>
          <w:tblHeader/>
          <w:jc w:val="center"/>
        </w:trPr>
        <w:tc>
          <w:tcPr>
            <w:tcW w:w="781" w:type="pct"/>
            <w:vMerge/>
            <w:vAlign w:val="center"/>
          </w:tcPr>
          <w:p w14:paraId="68C8D89D" w14:textId="77777777" w:rsidR="004C048F" w:rsidRDefault="004C048F" w:rsidP="009B4FAE">
            <w:pPr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81" w:type="pct"/>
            <w:vMerge/>
            <w:vAlign w:val="center"/>
          </w:tcPr>
          <w:p w14:paraId="7C2ADCEB" w14:textId="77777777" w:rsidR="004C048F" w:rsidRDefault="004C048F" w:rsidP="004B4CF7">
            <w:pPr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484" w:type="pct"/>
            <w:vAlign w:val="center"/>
          </w:tcPr>
          <w:p w14:paraId="136A1411" w14:textId="04B2DB67" w:rsidR="004C048F" w:rsidRDefault="004C048F" w:rsidP="009B4FAE">
            <w:pPr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begin"/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/>
                <w:sz w:val="20"/>
                <w:szCs w:val="20"/>
              </w:rPr>
              <w:instrText>REF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Theme="minorBidi" w:hAnsiTheme="minorBidi" w:cstheme="minorBidi"/>
                <w:sz w:val="20"/>
                <w:szCs w:val="20"/>
              </w:rPr>
              <w:instrText>Ref518384791 \r \h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separate"/>
            </w:r>
            <w:r>
              <w:rPr>
                <w:rFonts w:asciiTheme="minorBidi" w:hAnsiTheme="minorBidi" w:cstheme="minorBidi"/>
                <w:sz w:val="20"/>
                <w:szCs w:val="20"/>
                <w:cs/>
              </w:rPr>
              <w:t>‎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2.2.1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vAlign w:val="center"/>
          </w:tcPr>
          <w:p w14:paraId="67908AD8" w14:textId="05C1718D" w:rsidR="004C048F" w:rsidRPr="009D6B75" w:rsidRDefault="004C048F" w:rsidP="002429F4">
            <w:pPr>
              <w:pStyle w:val="ac"/>
              <w:numPr>
                <w:ilvl w:val="0"/>
                <w:numId w:val="56"/>
              </w:numPr>
              <w:spacing w:line="276" w:lineRule="auto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D6B75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עדכון</w:t>
            </w:r>
            <w:r w:rsidRPr="009D6B7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הליך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בקשה ל</w:t>
            </w:r>
            <w:r w:rsidRPr="009D6B75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הקצאת</w:t>
            </w:r>
            <w:r w:rsidRPr="009D6B7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9D6B75">
              <w:rPr>
                <w:rFonts w:asciiTheme="minorBidi" w:hAnsiTheme="minorBidi" w:cstheme="minorBidi" w:hint="eastAsia"/>
                <w:sz w:val="20"/>
                <w:szCs w:val="20"/>
                <w:rtl/>
              </w:rPr>
              <w:t>דיור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–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מעבר לשימוש במערכת "אופק"</w:t>
            </w:r>
          </w:p>
        </w:tc>
      </w:tr>
    </w:tbl>
    <w:p w14:paraId="74951E34" w14:textId="77777777" w:rsidR="00EC6908" w:rsidRPr="001E3DE1" w:rsidRDefault="00EC6908" w:rsidP="00EC6908">
      <w:pPr>
        <w:rPr>
          <w:rFonts w:ascii="Arial" w:hAnsi="Arial"/>
          <w:rtl/>
        </w:rPr>
      </w:pPr>
    </w:p>
    <w:p w14:paraId="17B49E24" w14:textId="77777777" w:rsidR="00EC6908" w:rsidRPr="00D84715" w:rsidRDefault="00EC6908" w:rsidP="00EC6908">
      <w:pPr>
        <w:pStyle w:val="af4"/>
        <w:rPr>
          <w:rtl/>
        </w:rPr>
      </w:pPr>
    </w:p>
    <w:sectPr w:rsidR="00EC6908" w:rsidRPr="00D84715" w:rsidSect="00EC6908">
      <w:headerReference w:type="default" r:id="rId14"/>
      <w:footerReference w:type="default" r:id="rId15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4BEE5" w14:textId="77777777" w:rsidR="00A11E81" w:rsidRDefault="00A11E81">
      <w:r>
        <w:separator/>
      </w:r>
    </w:p>
  </w:endnote>
  <w:endnote w:type="continuationSeparator" w:id="0">
    <w:p w14:paraId="06CA628A" w14:textId="77777777" w:rsidR="00A11E81" w:rsidRDefault="00A11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ssistant">
    <w:altName w:val="Courier New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4D974" w14:textId="77777777" w:rsidR="00EC6908" w:rsidRDefault="00EC6908" w:rsidP="00EC6908">
    <w:pPr>
      <w:pStyle w:val="a6"/>
      <w:rPr>
        <w:rtl/>
        <w:cs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BE7E97" w:rsidRPr="00D02A79" w14:paraId="23FA6140" w14:textId="77777777" w:rsidTr="00AD4BB4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702C4D33" w14:textId="0BCAECD2" w:rsidR="00BE7E97" w:rsidRPr="00E61709" w:rsidRDefault="00BE7E97" w:rsidP="00BE7E97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E26F06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24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</w:t>
          </w:r>
          <w:r w:rsidR="009955FC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1</w:t>
          </w:r>
          <w:r w:rsidR="004654B2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2</w:t>
          </w:r>
          <w:r w:rsidR="009955FC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202</w:t>
          </w:r>
          <w:r w:rsidR="009955FC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4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6E9AA119" w14:textId="77777777" w:rsidR="00BE7E97" w:rsidRPr="00CC1DC6" w:rsidRDefault="00BE7E97" w:rsidP="00BE7E97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3D233AC9" w14:textId="227B5215" w:rsidR="00BE7E97" w:rsidRPr="00E61709" w:rsidRDefault="00BE7E97" w:rsidP="00BE7E97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 w:rsidR="009955FC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מיכאל רבזין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0B9310DB" w14:textId="1456780C" w:rsidR="00BE7E97" w:rsidRPr="00E61709" w:rsidRDefault="00BE7E97" w:rsidP="00BE7E97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מנהל מינהל הדיור הממשלתי</w:t>
          </w:r>
        </w:p>
      </w:tc>
    </w:tr>
    <w:tr w:rsidR="00BE7E97" w:rsidRPr="00C85CA4" w14:paraId="3BB5621E" w14:textId="77777777" w:rsidTr="00AD4BB4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577196DC" w14:textId="77777777" w:rsidR="00BE7E97" w:rsidRPr="00C85CA4" w:rsidRDefault="00BE7E97" w:rsidP="00BE7E97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BE7E97" w:rsidRPr="00E61709" w14:paraId="34B8097A" w14:textId="77777777" w:rsidTr="00AD4BB4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3881FDD4" w14:textId="77777777" w:rsidR="00BE7E97" w:rsidRPr="00E61709" w:rsidRDefault="00BE7E97" w:rsidP="00BE7E97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13506331" wp14:editId="0DFA086D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6DF37B30" w14:textId="77777777" w:rsidR="00BE7E97" w:rsidRPr="00E61709" w:rsidRDefault="00BE7E97" w:rsidP="00BE7E97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אתר הוראות תכ"ם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30C9E416" w14:textId="77777777" w:rsidR="00BE7E97" w:rsidRPr="00E61709" w:rsidRDefault="00BE7E97" w:rsidP="00BE7E97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4C21E4DC" wp14:editId="4B55ACA7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4C3FFF60" w14:textId="77777777" w:rsidR="00BE7E97" w:rsidRPr="00E61709" w:rsidRDefault="00BE7E97" w:rsidP="00BE7E97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4E34E87B" w14:textId="77777777" w:rsidR="00BE7E97" w:rsidRPr="00E61709" w:rsidRDefault="00BE7E97" w:rsidP="00BE7E97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5EC79205" w14:textId="77777777" w:rsidR="00BE7E97" w:rsidRPr="00E61709" w:rsidRDefault="00BE7E97" w:rsidP="00BE7E97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30CD6F9D" wp14:editId="543FB7EB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2939B3C4" w14:textId="77777777" w:rsidR="00BE7E97" w:rsidRPr="00E61709" w:rsidRDefault="00BE7E97" w:rsidP="00BE7E97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25B239E6" w14:textId="77777777" w:rsidR="00BE7E97" w:rsidRPr="00E61709" w:rsidRDefault="00BE7E97" w:rsidP="00BE7E97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41640246" w14:textId="77777777" w:rsidR="00BE7E97" w:rsidRPr="00E61709" w:rsidRDefault="00BE7E97" w:rsidP="00BE7E97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Style w:val="a8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2</w:t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5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50A8A0C4" w14:textId="77777777" w:rsidR="00BE7E97" w:rsidRPr="00EA411D" w:rsidRDefault="00BE7E9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6F7AB" w14:textId="77777777" w:rsidR="00A11E81" w:rsidRDefault="00A11E81">
      <w:r>
        <w:separator/>
      </w:r>
    </w:p>
  </w:footnote>
  <w:footnote w:type="continuationSeparator" w:id="0">
    <w:p w14:paraId="4F7CFBD3" w14:textId="77777777" w:rsidR="00A11E81" w:rsidRDefault="00A11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BE7E97" w:rsidRPr="00D84715" w14:paraId="18C600AD" w14:textId="77777777" w:rsidTr="00AD4BB4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61FAEB64" w14:textId="77777777" w:rsidR="00BE7E97" w:rsidRPr="00A1719C" w:rsidRDefault="00BE7E97" w:rsidP="00BE7E97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77C3E496" wp14:editId="3125427B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72253743" w14:textId="77777777" w:rsidR="00BE7E97" w:rsidRPr="00A1719C" w:rsidRDefault="00BE7E97" w:rsidP="00BE7E97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BE7E97" w:rsidRPr="00D84715" w14:paraId="54922492" w14:textId="77777777" w:rsidTr="00AD4BB4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7F149FB8" w14:textId="77777777" w:rsidR="00BE7E97" w:rsidRPr="00757A20" w:rsidRDefault="00BE7E97" w:rsidP="00BE7E97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7D74496A" wp14:editId="71315473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554062DC" w14:textId="77777777" w:rsidR="00BE7E97" w:rsidRPr="00E61709" w:rsidRDefault="00BE7E97" w:rsidP="00BE7E97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הוראת תכ"ם</w:t>
          </w:r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6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BE7E97" w14:paraId="5012B04A" w14:textId="77777777" w:rsidTr="00AD4BB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221D6612" w14:textId="77777777" w:rsidR="00BE7E97" w:rsidRPr="00E61709" w:rsidRDefault="00BE7E97" w:rsidP="00BE7E97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CE17357" w14:textId="0DE2EE8B" w:rsidR="00BE7E97" w:rsidRPr="00E61709" w:rsidRDefault="00BE7E97" w:rsidP="00BE7E97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דיור ממשלתי</w:t>
                </w:r>
              </w:p>
            </w:tc>
          </w:tr>
          <w:tr w:rsidR="00BE7E97" w14:paraId="50EA0FB7" w14:textId="77777777" w:rsidTr="00AD4BB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801DEFF" w14:textId="77777777" w:rsidR="00BE7E97" w:rsidRPr="00E61709" w:rsidRDefault="00BE7E97" w:rsidP="00BE7E97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7AD4CDDA" w14:textId="76BF836C" w:rsidR="00BE7E97" w:rsidRPr="00E61709" w:rsidRDefault="00BE7E97" w:rsidP="00BE7E97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12.1.1</w:t>
                </w:r>
              </w:p>
            </w:tc>
          </w:tr>
          <w:tr w:rsidR="00BE7E97" w14:paraId="7F419384" w14:textId="77777777" w:rsidTr="00AD4BB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E69D27F" w14:textId="77777777" w:rsidR="00BE7E97" w:rsidRPr="00E61709" w:rsidRDefault="00BE7E97" w:rsidP="00BE7E97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7CBD2501" w14:textId="52CEE029" w:rsidR="00BE7E97" w:rsidRPr="009955FC" w:rsidRDefault="009955FC" w:rsidP="00BE7E97">
                <w:pPr>
                  <w:rPr>
                    <w:rFonts w:asciiTheme="minorBidi" w:hAnsiTheme="minorBidi" w:cstheme="minorBidi"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color w:val="1F3864" w:themeColor="accent5" w:themeShade="80"/>
                    <w:sz w:val="20"/>
                    <w:szCs w:val="20"/>
                    <w:rtl/>
                  </w:rPr>
                  <w:t>4</w:t>
                </w:r>
              </w:p>
            </w:tc>
          </w:tr>
        </w:tbl>
        <w:p w14:paraId="11C52E69" w14:textId="77777777" w:rsidR="00BE7E97" w:rsidRPr="00757A20" w:rsidRDefault="00BE7E97" w:rsidP="00BE7E97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BE7E97" w:rsidRPr="00D84715" w14:paraId="075C3758" w14:textId="77777777" w:rsidTr="00AD4BB4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0591D83F" w14:textId="67E19FF3" w:rsidR="00BE7E97" w:rsidRPr="00E61709" w:rsidRDefault="00BE7E97" w:rsidP="00BE7E97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בקשה להקצאת דיור</w:t>
          </w:r>
        </w:p>
        <w:p w14:paraId="4721AF3F" w14:textId="77777777" w:rsidR="00BE7E97" w:rsidRPr="00E61709" w:rsidRDefault="00BE7E97" w:rsidP="00BE7E97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724CCCDD" w14:textId="77777777" w:rsidR="00BE7E97" w:rsidRPr="00A1719C" w:rsidRDefault="00BE7E97" w:rsidP="00BE7E97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5C5C74D5" w14:textId="77777777" w:rsidR="00BE7E97" w:rsidRPr="00BE7E97" w:rsidRDefault="00BE7E97" w:rsidP="000B741B">
    <w:pPr>
      <w:pStyle w:val="a4"/>
      <w:tabs>
        <w:tab w:val="left" w:pos="7466"/>
        <w:tab w:val="left" w:pos="803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AB0"/>
    <w:multiLevelType w:val="hybridMultilevel"/>
    <w:tmpl w:val="744E743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>
      <w:start w:val="1"/>
      <w:numFmt w:val="decimal"/>
      <w:lvlText w:val="%7."/>
      <w:lvlJc w:val="left"/>
      <w:pPr>
        <w:ind w:left="5040" w:hanging="360"/>
      </w:pPr>
    </w:lvl>
    <w:lvl w:ilvl="7" w:tplc="0C000019">
      <w:start w:val="1"/>
      <w:numFmt w:val="lowerLetter"/>
      <w:lvlText w:val="%8."/>
      <w:lvlJc w:val="left"/>
      <w:pPr>
        <w:ind w:left="5760" w:hanging="360"/>
      </w:pPr>
    </w:lvl>
    <w:lvl w:ilvl="8" w:tplc="0C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256A20"/>
    <w:multiLevelType w:val="multilevel"/>
    <w:tmpl w:val="21FE914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6C0201"/>
    <w:multiLevelType w:val="multilevel"/>
    <w:tmpl w:val="F8C2DB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Bidi" w:hAnsiTheme="minorBidi" w:cstheme="minorBidi" w:hint="default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62054E"/>
    <w:multiLevelType w:val="multilevel"/>
    <w:tmpl w:val="9A9613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D0051B2"/>
    <w:multiLevelType w:val="hybridMultilevel"/>
    <w:tmpl w:val="C22E19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8923CE"/>
    <w:multiLevelType w:val="multilevel"/>
    <w:tmpl w:val="A3FED6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11" w15:restartNumberingAfterBreak="0">
    <w:nsid w:val="2E9B3DFB"/>
    <w:multiLevelType w:val="hybridMultilevel"/>
    <w:tmpl w:val="033EDEDA"/>
    <w:lvl w:ilvl="0" w:tplc="DE22447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3B0195E"/>
    <w:multiLevelType w:val="multilevel"/>
    <w:tmpl w:val="C9BCC7F4"/>
    <w:numStyleLink w:val="a"/>
  </w:abstractNum>
  <w:abstractNum w:abstractNumId="14" w15:restartNumberingAfterBreak="0">
    <w:nsid w:val="346412B6"/>
    <w:multiLevelType w:val="multilevel"/>
    <w:tmpl w:val="99C6CC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9C862D6"/>
    <w:multiLevelType w:val="hybridMultilevel"/>
    <w:tmpl w:val="EA4C1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3432B3"/>
    <w:multiLevelType w:val="multilevel"/>
    <w:tmpl w:val="C9BCC7F4"/>
    <w:styleLink w:val="a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7" w15:restartNumberingAfterBreak="0">
    <w:nsid w:val="483259DC"/>
    <w:multiLevelType w:val="multilevel"/>
    <w:tmpl w:val="8452AC56"/>
    <w:lvl w:ilvl="0">
      <w:start w:val="1"/>
      <w:numFmt w:val="decimal"/>
      <w:pStyle w:val="7"/>
      <w:lvlText w:val="%1."/>
      <w:lvlJc w:val="left"/>
      <w:pPr>
        <w:ind w:left="360" w:hanging="360"/>
      </w:pPr>
    </w:lvl>
    <w:lvl w:ilvl="1">
      <w:start w:val="1"/>
      <w:numFmt w:val="decimal"/>
      <w:pStyle w:val="7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495DCA"/>
    <w:multiLevelType w:val="multilevel"/>
    <w:tmpl w:val="218C641C"/>
    <w:lvl w:ilvl="0">
      <w:start w:val="1"/>
      <w:numFmt w:val="hebrew1"/>
      <w:pStyle w:val="10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0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0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21" w15:restartNumberingAfterBreak="0">
    <w:nsid w:val="52E67D80"/>
    <w:multiLevelType w:val="hybridMultilevel"/>
    <w:tmpl w:val="CDC819A2"/>
    <w:lvl w:ilvl="0" w:tplc="ADD09AD0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5032056"/>
    <w:multiLevelType w:val="hybridMultilevel"/>
    <w:tmpl w:val="ECEA9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794C59"/>
    <w:multiLevelType w:val="multilevel"/>
    <w:tmpl w:val="67A0F582"/>
    <w:lvl w:ilvl="0">
      <w:start w:val="1"/>
      <w:numFmt w:val="decimal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25" w15:restartNumberingAfterBreak="0">
    <w:nsid w:val="5FCC6B11"/>
    <w:multiLevelType w:val="multilevel"/>
    <w:tmpl w:val="D4F684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C5965A7"/>
    <w:multiLevelType w:val="multilevel"/>
    <w:tmpl w:val="C8FE523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7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6EF7E54"/>
    <w:multiLevelType w:val="multilevel"/>
    <w:tmpl w:val="D53E4D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Bidi" w:hAnsiTheme="minorBidi" w:cstheme="minorBidi" w:hint="default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516580676">
    <w:abstractNumId w:val="11"/>
  </w:num>
  <w:num w:numId="2" w16cid:durableId="592712746">
    <w:abstractNumId w:val="16"/>
  </w:num>
  <w:num w:numId="3" w16cid:durableId="1058897224">
    <w:abstractNumId w:val="22"/>
  </w:num>
  <w:num w:numId="4" w16cid:durableId="451367756">
    <w:abstractNumId w:val="26"/>
  </w:num>
  <w:num w:numId="5" w16cid:durableId="134182315">
    <w:abstractNumId w:val="8"/>
  </w:num>
  <w:num w:numId="6" w16cid:durableId="500396063">
    <w:abstractNumId w:val="9"/>
  </w:num>
  <w:num w:numId="7" w16cid:durableId="1693334982">
    <w:abstractNumId w:val="20"/>
  </w:num>
  <w:num w:numId="8" w16cid:durableId="161167630">
    <w:abstractNumId w:val="24"/>
  </w:num>
  <w:num w:numId="9" w16cid:durableId="379790222">
    <w:abstractNumId w:val="8"/>
  </w:num>
  <w:num w:numId="10" w16cid:durableId="1834446387">
    <w:abstractNumId w:val="8"/>
  </w:num>
  <w:num w:numId="11" w16cid:durableId="811335880">
    <w:abstractNumId w:val="8"/>
  </w:num>
  <w:num w:numId="12" w16cid:durableId="1779449302">
    <w:abstractNumId w:val="8"/>
  </w:num>
  <w:num w:numId="13" w16cid:durableId="291061409">
    <w:abstractNumId w:val="8"/>
  </w:num>
  <w:num w:numId="14" w16cid:durableId="291130446">
    <w:abstractNumId w:val="26"/>
  </w:num>
  <w:num w:numId="15" w16cid:durableId="731781785">
    <w:abstractNumId w:val="8"/>
  </w:num>
  <w:num w:numId="16" w16cid:durableId="1780221395">
    <w:abstractNumId w:val="8"/>
  </w:num>
  <w:num w:numId="17" w16cid:durableId="911962879">
    <w:abstractNumId w:val="8"/>
  </w:num>
  <w:num w:numId="18" w16cid:durableId="88895266">
    <w:abstractNumId w:val="6"/>
  </w:num>
  <w:num w:numId="19" w16cid:durableId="1644892695">
    <w:abstractNumId w:val="22"/>
  </w:num>
  <w:num w:numId="20" w16cid:durableId="1749570539">
    <w:abstractNumId w:val="22"/>
  </w:num>
  <w:num w:numId="21" w16cid:durableId="2098091986">
    <w:abstractNumId w:val="22"/>
  </w:num>
  <w:num w:numId="22" w16cid:durableId="1336960812">
    <w:abstractNumId w:val="17"/>
  </w:num>
  <w:num w:numId="23" w16cid:durableId="472909427">
    <w:abstractNumId w:val="22"/>
  </w:num>
  <w:num w:numId="24" w16cid:durableId="1078212797">
    <w:abstractNumId w:val="26"/>
  </w:num>
  <w:num w:numId="25" w16cid:durableId="678429654">
    <w:abstractNumId w:val="8"/>
  </w:num>
  <w:num w:numId="26" w16cid:durableId="1934245964">
    <w:abstractNumId w:val="8"/>
  </w:num>
  <w:num w:numId="27" w16cid:durableId="1819805111">
    <w:abstractNumId w:val="8"/>
  </w:num>
  <w:num w:numId="28" w16cid:durableId="427389842">
    <w:abstractNumId w:val="26"/>
  </w:num>
  <w:num w:numId="29" w16cid:durableId="715276319">
    <w:abstractNumId w:val="26"/>
  </w:num>
  <w:num w:numId="30" w16cid:durableId="266353666">
    <w:abstractNumId w:val="26"/>
  </w:num>
  <w:num w:numId="31" w16cid:durableId="128402377">
    <w:abstractNumId w:val="26"/>
  </w:num>
  <w:num w:numId="32" w16cid:durableId="76170600">
    <w:abstractNumId w:val="25"/>
  </w:num>
  <w:num w:numId="33" w16cid:durableId="1498374812">
    <w:abstractNumId w:val="25"/>
  </w:num>
  <w:num w:numId="34" w16cid:durableId="493452841">
    <w:abstractNumId w:val="25"/>
  </w:num>
  <w:num w:numId="35" w16cid:durableId="1967271025">
    <w:abstractNumId w:val="25"/>
  </w:num>
  <w:num w:numId="36" w16cid:durableId="665086869">
    <w:abstractNumId w:val="14"/>
  </w:num>
  <w:num w:numId="37" w16cid:durableId="1810051380">
    <w:abstractNumId w:val="13"/>
  </w:num>
  <w:num w:numId="38" w16cid:durableId="330333605">
    <w:abstractNumId w:val="27"/>
  </w:num>
  <w:num w:numId="39" w16cid:durableId="263340279">
    <w:abstractNumId w:val="19"/>
  </w:num>
  <w:num w:numId="40" w16cid:durableId="58481370">
    <w:abstractNumId w:val="5"/>
  </w:num>
  <w:num w:numId="41" w16cid:durableId="73093036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399598989">
    <w:abstractNumId w:val="10"/>
  </w:num>
  <w:num w:numId="43" w16cid:durableId="1214535573">
    <w:abstractNumId w:val="30"/>
  </w:num>
  <w:num w:numId="44" w16cid:durableId="4882504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2954100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69877537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9702407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24016443">
    <w:abstractNumId w:val="1"/>
  </w:num>
  <w:num w:numId="49" w16cid:durableId="1526167232">
    <w:abstractNumId w:val="4"/>
  </w:num>
  <w:num w:numId="50" w16cid:durableId="1472744124">
    <w:abstractNumId w:val="2"/>
  </w:num>
  <w:num w:numId="51" w16cid:durableId="272324425">
    <w:abstractNumId w:val="26"/>
    <w:lvlOverride w:ilvl="0">
      <w:startOverride w:val="1"/>
    </w:lvlOverride>
  </w:num>
  <w:num w:numId="52" w16cid:durableId="2140565715">
    <w:abstractNumId w:val="28"/>
  </w:num>
  <w:num w:numId="53" w16cid:durableId="1826358649">
    <w:abstractNumId w:val="12"/>
  </w:num>
  <w:num w:numId="54" w16cid:durableId="263266345">
    <w:abstractNumId w:val="21"/>
  </w:num>
  <w:num w:numId="55" w16cid:durableId="1750732543">
    <w:abstractNumId w:val="15"/>
  </w:num>
  <w:num w:numId="56" w16cid:durableId="498546447">
    <w:abstractNumId w:val="7"/>
  </w:num>
  <w:num w:numId="57" w16cid:durableId="77806556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808397686">
    <w:abstractNumId w:val="29"/>
  </w:num>
  <w:num w:numId="59" w16cid:durableId="1074815903">
    <w:abstractNumId w:val="3"/>
  </w:num>
  <w:num w:numId="60" w16cid:durableId="4994671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22440610">
    <w:abstractNumId w:val="2"/>
  </w:num>
  <w:num w:numId="62" w16cid:durableId="1762750702">
    <w:abstractNumId w:val="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5AD"/>
    <w:rsid w:val="0000353F"/>
    <w:rsid w:val="00015806"/>
    <w:rsid w:val="0002579B"/>
    <w:rsid w:val="00026EAE"/>
    <w:rsid w:val="00033787"/>
    <w:rsid w:val="00034003"/>
    <w:rsid w:val="00042515"/>
    <w:rsid w:val="00042E61"/>
    <w:rsid w:val="0004300D"/>
    <w:rsid w:val="00046C5F"/>
    <w:rsid w:val="0005098F"/>
    <w:rsid w:val="000512F2"/>
    <w:rsid w:val="0005521B"/>
    <w:rsid w:val="0005660D"/>
    <w:rsid w:val="000574CF"/>
    <w:rsid w:val="0005785B"/>
    <w:rsid w:val="0006076E"/>
    <w:rsid w:val="0006778C"/>
    <w:rsid w:val="00067D68"/>
    <w:rsid w:val="0007221D"/>
    <w:rsid w:val="00073195"/>
    <w:rsid w:val="00077581"/>
    <w:rsid w:val="00077E78"/>
    <w:rsid w:val="00084824"/>
    <w:rsid w:val="0008649C"/>
    <w:rsid w:val="000873EE"/>
    <w:rsid w:val="00090323"/>
    <w:rsid w:val="00095D85"/>
    <w:rsid w:val="00097472"/>
    <w:rsid w:val="000A166D"/>
    <w:rsid w:val="000A4DF1"/>
    <w:rsid w:val="000B3D4B"/>
    <w:rsid w:val="000B438A"/>
    <w:rsid w:val="000B536B"/>
    <w:rsid w:val="000B741B"/>
    <w:rsid w:val="000C0C5B"/>
    <w:rsid w:val="000C1064"/>
    <w:rsid w:val="000C27F1"/>
    <w:rsid w:val="000C2A5A"/>
    <w:rsid w:val="000C55A1"/>
    <w:rsid w:val="000C71D1"/>
    <w:rsid w:val="000D04F5"/>
    <w:rsid w:val="000D1E13"/>
    <w:rsid w:val="000D3B09"/>
    <w:rsid w:val="000D5D62"/>
    <w:rsid w:val="000D769D"/>
    <w:rsid w:val="000D76B1"/>
    <w:rsid w:val="000E2628"/>
    <w:rsid w:val="000E292A"/>
    <w:rsid w:val="000F0318"/>
    <w:rsid w:val="000F0901"/>
    <w:rsid w:val="000F6077"/>
    <w:rsid w:val="001005D3"/>
    <w:rsid w:val="001033AA"/>
    <w:rsid w:val="00107563"/>
    <w:rsid w:val="0010778C"/>
    <w:rsid w:val="00111F47"/>
    <w:rsid w:val="00112699"/>
    <w:rsid w:val="00117093"/>
    <w:rsid w:val="00123527"/>
    <w:rsid w:val="001238BE"/>
    <w:rsid w:val="00137341"/>
    <w:rsid w:val="00140419"/>
    <w:rsid w:val="0014073F"/>
    <w:rsid w:val="00150AE1"/>
    <w:rsid w:val="00150BB5"/>
    <w:rsid w:val="001519F1"/>
    <w:rsid w:val="0015353F"/>
    <w:rsid w:val="00154EA3"/>
    <w:rsid w:val="00155DBE"/>
    <w:rsid w:val="001568CA"/>
    <w:rsid w:val="00161E67"/>
    <w:rsid w:val="00163404"/>
    <w:rsid w:val="0016555D"/>
    <w:rsid w:val="00167FA8"/>
    <w:rsid w:val="00192499"/>
    <w:rsid w:val="00192C14"/>
    <w:rsid w:val="00195598"/>
    <w:rsid w:val="00196E59"/>
    <w:rsid w:val="001A0E37"/>
    <w:rsid w:val="001A2964"/>
    <w:rsid w:val="001A2C15"/>
    <w:rsid w:val="001A3DBE"/>
    <w:rsid w:val="001A5E64"/>
    <w:rsid w:val="001A62FB"/>
    <w:rsid w:val="001B159B"/>
    <w:rsid w:val="001B30BD"/>
    <w:rsid w:val="001B33CD"/>
    <w:rsid w:val="001B3FBC"/>
    <w:rsid w:val="001C0696"/>
    <w:rsid w:val="001C1D73"/>
    <w:rsid w:val="001C418E"/>
    <w:rsid w:val="001C70D6"/>
    <w:rsid w:val="001D1E5F"/>
    <w:rsid w:val="001D1FBB"/>
    <w:rsid w:val="001D47E6"/>
    <w:rsid w:val="001D4F15"/>
    <w:rsid w:val="001D6255"/>
    <w:rsid w:val="001D78D3"/>
    <w:rsid w:val="001D7ECE"/>
    <w:rsid w:val="001E07ED"/>
    <w:rsid w:val="001F1620"/>
    <w:rsid w:val="001F1A15"/>
    <w:rsid w:val="001F52ED"/>
    <w:rsid w:val="001F536D"/>
    <w:rsid w:val="00203355"/>
    <w:rsid w:val="0021077A"/>
    <w:rsid w:val="002152FB"/>
    <w:rsid w:val="00224BC3"/>
    <w:rsid w:val="00224FD1"/>
    <w:rsid w:val="00237392"/>
    <w:rsid w:val="00241037"/>
    <w:rsid w:val="002429F4"/>
    <w:rsid w:val="00245B42"/>
    <w:rsid w:val="00247561"/>
    <w:rsid w:val="0025076D"/>
    <w:rsid w:val="00252202"/>
    <w:rsid w:val="00252B91"/>
    <w:rsid w:val="00253332"/>
    <w:rsid w:val="00255504"/>
    <w:rsid w:val="00260C43"/>
    <w:rsid w:val="0026311C"/>
    <w:rsid w:val="00264F8E"/>
    <w:rsid w:val="00265EEC"/>
    <w:rsid w:val="002700C7"/>
    <w:rsid w:val="00272C9B"/>
    <w:rsid w:val="00276FB6"/>
    <w:rsid w:val="00277170"/>
    <w:rsid w:val="00280DF2"/>
    <w:rsid w:val="002844B1"/>
    <w:rsid w:val="00287238"/>
    <w:rsid w:val="00291024"/>
    <w:rsid w:val="00292798"/>
    <w:rsid w:val="0029314C"/>
    <w:rsid w:val="002A51BA"/>
    <w:rsid w:val="002B1286"/>
    <w:rsid w:val="002C674B"/>
    <w:rsid w:val="002C7AF9"/>
    <w:rsid w:val="002D40CB"/>
    <w:rsid w:val="002D4A23"/>
    <w:rsid w:val="002D4D5B"/>
    <w:rsid w:val="002D53CB"/>
    <w:rsid w:val="002D6C1F"/>
    <w:rsid w:val="002E286F"/>
    <w:rsid w:val="002E4F19"/>
    <w:rsid w:val="002F2978"/>
    <w:rsid w:val="002F480B"/>
    <w:rsid w:val="002F6526"/>
    <w:rsid w:val="0030443B"/>
    <w:rsid w:val="0030445A"/>
    <w:rsid w:val="003076FF"/>
    <w:rsid w:val="003206C3"/>
    <w:rsid w:val="00320F1A"/>
    <w:rsid w:val="003213C4"/>
    <w:rsid w:val="003219B2"/>
    <w:rsid w:val="003274D5"/>
    <w:rsid w:val="003304A1"/>
    <w:rsid w:val="003336D6"/>
    <w:rsid w:val="00337B4C"/>
    <w:rsid w:val="003417A5"/>
    <w:rsid w:val="0034724C"/>
    <w:rsid w:val="00350EA8"/>
    <w:rsid w:val="003525DB"/>
    <w:rsid w:val="00360298"/>
    <w:rsid w:val="00360A50"/>
    <w:rsid w:val="00361D0B"/>
    <w:rsid w:val="003626D0"/>
    <w:rsid w:val="003629F8"/>
    <w:rsid w:val="003638E8"/>
    <w:rsid w:val="00364F3D"/>
    <w:rsid w:val="00365958"/>
    <w:rsid w:val="00373A13"/>
    <w:rsid w:val="00373C18"/>
    <w:rsid w:val="0037461E"/>
    <w:rsid w:val="00374870"/>
    <w:rsid w:val="003764CC"/>
    <w:rsid w:val="00376D10"/>
    <w:rsid w:val="00383F07"/>
    <w:rsid w:val="00385587"/>
    <w:rsid w:val="003865A5"/>
    <w:rsid w:val="003916BB"/>
    <w:rsid w:val="0039342D"/>
    <w:rsid w:val="00394A21"/>
    <w:rsid w:val="00395507"/>
    <w:rsid w:val="003A3E01"/>
    <w:rsid w:val="003A422D"/>
    <w:rsid w:val="003A69AA"/>
    <w:rsid w:val="003B4ED5"/>
    <w:rsid w:val="003B6BB6"/>
    <w:rsid w:val="003C342B"/>
    <w:rsid w:val="003D31AB"/>
    <w:rsid w:val="003D66D7"/>
    <w:rsid w:val="003F5D43"/>
    <w:rsid w:val="00406626"/>
    <w:rsid w:val="00413CFA"/>
    <w:rsid w:val="004161B3"/>
    <w:rsid w:val="004239CD"/>
    <w:rsid w:val="0042413C"/>
    <w:rsid w:val="00424DDD"/>
    <w:rsid w:val="00426ED5"/>
    <w:rsid w:val="004270F9"/>
    <w:rsid w:val="00430DD0"/>
    <w:rsid w:val="0043705C"/>
    <w:rsid w:val="00453A75"/>
    <w:rsid w:val="00454332"/>
    <w:rsid w:val="004654B2"/>
    <w:rsid w:val="00471D2F"/>
    <w:rsid w:val="00475284"/>
    <w:rsid w:val="00475E39"/>
    <w:rsid w:val="00484208"/>
    <w:rsid w:val="004A2B52"/>
    <w:rsid w:val="004A40EF"/>
    <w:rsid w:val="004A7E20"/>
    <w:rsid w:val="004B1BE3"/>
    <w:rsid w:val="004B4CF7"/>
    <w:rsid w:val="004C048F"/>
    <w:rsid w:val="004C09A8"/>
    <w:rsid w:val="004C23A0"/>
    <w:rsid w:val="004C26C2"/>
    <w:rsid w:val="004C4D49"/>
    <w:rsid w:val="004E0E1C"/>
    <w:rsid w:val="004E3839"/>
    <w:rsid w:val="004E512B"/>
    <w:rsid w:val="004E746A"/>
    <w:rsid w:val="004F0B61"/>
    <w:rsid w:val="004F35D5"/>
    <w:rsid w:val="004F3FC5"/>
    <w:rsid w:val="004F678D"/>
    <w:rsid w:val="005000EB"/>
    <w:rsid w:val="00503AB1"/>
    <w:rsid w:val="00505D26"/>
    <w:rsid w:val="0051061A"/>
    <w:rsid w:val="00521DBD"/>
    <w:rsid w:val="005226D5"/>
    <w:rsid w:val="00523128"/>
    <w:rsid w:val="00527D8D"/>
    <w:rsid w:val="005302ED"/>
    <w:rsid w:val="00535D8B"/>
    <w:rsid w:val="00536264"/>
    <w:rsid w:val="00542B4F"/>
    <w:rsid w:val="00543336"/>
    <w:rsid w:val="00554618"/>
    <w:rsid w:val="00560664"/>
    <w:rsid w:val="00560927"/>
    <w:rsid w:val="00562696"/>
    <w:rsid w:val="00562B29"/>
    <w:rsid w:val="005657F9"/>
    <w:rsid w:val="005665E1"/>
    <w:rsid w:val="00566837"/>
    <w:rsid w:val="00567EC0"/>
    <w:rsid w:val="0057471D"/>
    <w:rsid w:val="00576CD7"/>
    <w:rsid w:val="0058253B"/>
    <w:rsid w:val="00583511"/>
    <w:rsid w:val="005A0805"/>
    <w:rsid w:val="005A574D"/>
    <w:rsid w:val="005A6DCC"/>
    <w:rsid w:val="005A7CF5"/>
    <w:rsid w:val="005B067D"/>
    <w:rsid w:val="005B1D75"/>
    <w:rsid w:val="005B3152"/>
    <w:rsid w:val="005B4360"/>
    <w:rsid w:val="005C38C3"/>
    <w:rsid w:val="005C4DE3"/>
    <w:rsid w:val="005C7B2C"/>
    <w:rsid w:val="005D2A0F"/>
    <w:rsid w:val="005D5A50"/>
    <w:rsid w:val="005D7325"/>
    <w:rsid w:val="005E59B5"/>
    <w:rsid w:val="005F0236"/>
    <w:rsid w:val="005F039C"/>
    <w:rsid w:val="005F2EA5"/>
    <w:rsid w:val="005F3624"/>
    <w:rsid w:val="005F36AD"/>
    <w:rsid w:val="005F54AA"/>
    <w:rsid w:val="006008FF"/>
    <w:rsid w:val="00600BBA"/>
    <w:rsid w:val="006039E2"/>
    <w:rsid w:val="00603EE1"/>
    <w:rsid w:val="0060514F"/>
    <w:rsid w:val="00605DE9"/>
    <w:rsid w:val="00607168"/>
    <w:rsid w:val="00607D49"/>
    <w:rsid w:val="006118F9"/>
    <w:rsid w:val="00612F96"/>
    <w:rsid w:val="006146F9"/>
    <w:rsid w:val="006150D6"/>
    <w:rsid w:val="00620149"/>
    <w:rsid w:val="00627CB1"/>
    <w:rsid w:val="00635005"/>
    <w:rsid w:val="00636364"/>
    <w:rsid w:val="00637306"/>
    <w:rsid w:val="00637A70"/>
    <w:rsid w:val="0064158A"/>
    <w:rsid w:val="006466A0"/>
    <w:rsid w:val="00654353"/>
    <w:rsid w:val="00655BEC"/>
    <w:rsid w:val="00661B76"/>
    <w:rsid w:val="00662049"/>
    <w:rsid w:val="00662BAF"/>
    <w:rsid w:val="0066330A"/>
    <w:rsid w:val="00663764"/>
    <w:rsid w:val="00666AAF"/>
    <w:rsid w:val="00673071"/>
    <w:rsid w:val="006812DC"/>
    <w:rsid w:val="00684BE1"/>
    <w:rsid w:val="006930D0"/>
    <w:rsid w:val="006945CD"/>
    <w:rsid w:val="00695E16"/>
    <w:rsid w:val="006A111C"/>
    <w:rsid w:val="006A76F8"/>
    <w:rsid w:val="006C063D"/>
    <w:rsid w:val="006C138A"/>
    <w:rsid w:val="006C315A"/>
    <w:rsid w:val="006C6AB2"/>
    <w:rsid w:val="006D127F"/>
    <w:rsid w:val="006D1A0F"/>
    <w:rsid w:val="006E3E8A"/>
    <w:rsid w:val="006E7C65"/>
    <w:rsid w:val="006F48E1"/>
    <w:rsid w:val="006F4DB1"/>
    <w:rsid w:val="006F57A5"/>
    <w:rsid w:val="00707744"/>
    <w:rsid w:val="0071516F"/>
    <w:rsid w:val="00726CDD"/>
    <w:rsid w:val="00727C59"/>
    <w:rsid w:val="0073090F"/>
    <w:rsid w:val="007356C6"/>
    <w:rsid w:val="00744AB2"/>
    <w:rsid w:val="00753393"/>
    <w:rsid w:val="007548E4"/>
    <w:rsid w:val="00765AA0"/>
    <w:rsid w:val="0077213F"/>
    <w:rsid w:val="007742DC"/>
    <w:rsid w:val="0077639E"/>
    <w:rsid w:val="0077695D"/>
    <w:rsid w:val="00783C71"/>
    <w:rsid w:val="00790A54"/>
    <w:rsid w:val="007948F7"/>
    <w:rsid w:val="007963AF"/>
    <w:rsid w:val="007A1106"/>
    <w:rsid w:val="007A45A6"/>
    <w:rsid w:val="007A5C0D"/>
    <w:rsid w:val="007A6CDC"/>
    <w:rsid w:val="007B1EA9"/>
    <w:rsid w:val="007B20E9"/>
    <w:rsid w:val="007B257B"/>
    <w:rsid w:val="007B2835"/>
    <w:rsid w:val="007B4ED1"/>
    <w:rsid w:val="007C3041"/>
    <w:rsid w:val="007D01D8"/>
    <w:rsid w:val="007D1714"/>
    <w:rsid w:val="007E1CC0"/>
    <w:rsid w:val="007E666D"/>
    <w:rsid w:val="007F03BA"/>
    <w:rsid w:val="007F0429"/>
    <w:rsid w:val="007F2394"/>
    <w:rsid w:val="007F5758"/>
    <w:rsid w:val="00800BA7"/>
    <w:rsid w:val="00801CAE"/>
    <w:rsid w:val="00805770"/>
    <w:rsid w:val="00812EA4"/>
    <w:rsid w:val="00815397"/>
    <w:rsid w:val="00816131"/>
    <w:rsid w:val="008167A7"/>
    <w:rsid w:val="0082542A"/>
    <w:rsid w:val="00826689"/>
    <w:rsid w:val="00833DE2"/>
    <w:rsid w:val="00842947"/>
    <w:rsid w:val="008445AD"/>
    <w:rsid w:val="00844D08"/>
    <w:rsid w:val="00845AD8"/>
    <w:rsid w:val="00853A05"/>
    <w:rsid w:val="00853FBC"/>
    <w:rsid w:val="00855357"/>
    <w:rsid w:val="00857F35"/>
    <w:rsid w:val="0086584C"/>
    <w:rsid w:val="00870A04"/>
    <w:rsid w:val="00873BFE"/>
    <w:rsid w:val="008777C9"/>
    <w:rsid w:val="0088078A"/>
    <w:rsid w:val="00881CD6"/>
    <w:rsid w:val="00881CFB"/>
    <w:rsid w:val="008850AC"/>
    <w:rsid w:val="00887442"/>
    <w:rsid w:val="008910EE"/>
    <w:rsid w:val="008A2CC1"/>
    <w:rsid w:val="008A34CA"/>
    <w:rsid w:val="008A355A"/>
    <w:rsid w:val="008B4BAE"/>
    <w:rsid w:val="008C29F3"/>
    <w:rsid w:val="008D5DE8"/>
    <w:rsid w:val="008E09E9"/>
    <w:rsid w:val="008E0FEA"/>
    <w:rsid w:val="008E1D4A"/>
    <w:rsid w:val="008E36AE"/>
    <w:rsid w:val="008F0512"/>
    <w:rsid w:val="008F446B"/>
    <w:rsid w:val="009000EB"/>
    <w:rsid w:val="00907D3B"/>
    <w:rsid w:val="00911D58"/>
    <w:rsid w:val="00920422"/>
    <w:rsid w:val="009207AF"/>
    <w:rsid w:val="00921C9F"/>
    <w:rsid w:val="009321B4"/>
    <w:rsid w:val="00934EFA"/>
    <w:rsid w:val="00941FF2"/>
    <w:rsid w:val="009426A1"/>
    <w:rsid w:val="009453A5"/>
    <w:rsid w:val="00951366"/>
    <w:rsid w:val="0096038B"/>
    <w:rsid w:val="009610BB"/>
    <w:rsid w:val="00964A33"/>
    <w:rsid w:val="00964F79"/>
    <w:rsid w:val="00972D75"/>
    <w:rsid w:val="00975BD1"/>
    <w:rsid w:val="0098192B"/>
    <w:rsid w:val="00981AF7"/>
    <w:rsid w:val="00983074"/>
    <w:rsid w:val="00984EA0"/>
    <w:rsid w:val="00985053"/>
    <w:rsid w:val="00987462"/>
    <w:rsid w:val="00993984"/>
    <w:rsid w:val="009955FC"/>
    <w:rsid w:val="009977E1"/>
    <w:rsid w:val="00997FCB"/>
    <w:rsid w:val="009A0DD7"/>
    <w:rsid w:val="009A0E3B"/>
    <w:rsid w:val="009A3035"/>
    <w:rsid w:val="009A394C"/>
    <w:rsid w:val="009A6179"/>
    <w:rsid w:val="009A70A0"/>
    <w:rsid w:val="009B2898"/>
    <w:rsid w:val="009B4178"/>
    <w:rsid w:val="009B4FAE"/>
    <w:rsid w:val="009B6EB1"/>
    <w:rsid w:val="009B7AA4"/>
    <w:rsid w:val="009C1E66"/>
    <w:rsid w:val="009D3F2F"/>
    <w:rsid w:val="009D4288"/>
    <w:rsid w:val="009D6A9B"/>
    <w:rsid w:val="009D6B75"/>
    <w:rsid w:val="009E3D3E"/>
    <w:rsid w:val="009E7DAB"/>
    <w:rsid w:val="009F0C2A"/>
    <w:rsid w:val="009F3603"/>
    <w:rsid w:val="009F53F0"/>
    <w:rsid w:val="009F7E15"/>
    <w:rsid w:val="00A04A47"/>
    <w:rsid w:val="00A100BA"/>
    <w:rsid w:val="00A11E81"/>
    <w:rsid w:val="00A1243B"/>
    <w:rsid w:val="00A33890"/>
    <w:rsid w:val="00A34BE3"/>
    <w:rsid w:val="00A34C17"/>
    <w:rsid w:val="00A406A4"/>
    <w:rsid w:val="00A45946"/>
    <w:rsid w:val="00A52AA6"/>
    <w:rsid w:val="00A554E5"/>
    <w:rsid w:val="00A55557"/>
    <w:rsid w:val="00A63579"/>
    <w:rsid w:val="00A63F8F"/>
    <w:rsid w:val="00A64B1C"/>
    <w:rsid w:val="00A7563F"/>
    <w:rsid w:val="00A82A2D"/>
    <w:rsid w:val="00A93965"/>
    <w:rsid w:val="00A96B1B"/>
    <w:rsid w:val="00AA0FCB"/>
    <w:rsid w:val="00AA4F5D"/>
    <w:rsid w:val="00AA79E1"/>
    <w:rsid w:val="00AB4CFF"/>
    <w:rsid w:val="00AC06EE"/>
    <w:rsid w:val="00AC38AD"/>
    <w:rsid w:val="00AC3B6C"/>
    <w:rsid w:val="00AC4B70"/>
    <w:rsid w:val="00AC5689"/>
    <w:rsid w:val="00AC7683"/>
    <w:rsid w:val="00AD1E05"/>
    <w:rsid w:val="00AD34E2"/>
    <w:rsid w:val="00AD3D05"/>
    <w:rsid w:val="00AD7530"/>
    <w:rsid w:val="00AE01A9"/>
    <w:rsid w:val="00AE501F"/>
    <w:rsid w:val="00AE68A4"/>
    <w:rsid w:val="00AF1046"/>
    <w:rsid w:val="00AF3258"/>
    <w:rsid w:val="00AF791A"/>
    <w:rsid w:val="00AF7D0B"/>
    <w:rsid w:val="00B02957"/>
    <w:rsid w:val="00B05A2A"/>
    <w:rsid w:val="00B05B5E"/>
    <w:rsid w:val="00B0784B"/>
    <w:rsid w:val="00B07F64"/>
    <w:rsid w:val="00B10063"/>
    <w:rsid w:val="00B1368F"/>
    <w:rsid w:val="00B156BC"/>
    <w:rsid w:val="00B1741C"/>
    <w:rsid w:val="00B226D8"/>
    <w:rsid w:val="00B22841"/>
    <w:rsid w:val="00B24F77"/>
    <w:rsid w:val="00B2667E"/>
    <w:rsid w:val="00B33811"/>
    <w:rsid w:val="00B33B79"/>
    <w:rsid w:val="00B35C66"/>
    <w:rsid w:val="00B36E69"/>
    <w:rsid w:val="00B40EBA"/>
    <w:rsid w:val="00B42FF4"/>
    <w:rsid w:val="00B447EB"/>
    <w:rsid w:val="00B60ED8"/>
    <w:rsid w:val="00B643F4"/>
    <w:rsid w:val="00B64552"/>
    <w:rsid w:val="00B71D2E"/>
    <w:rsid w:val="00B736E9"/>
    <w:rsid w:val="00B74C69"/>
    <w:rsid w:val="00B75DF4"/>
    <w:rsid w:val="00B775C8"/>
    <w:rsid w:val="00B80405"/>
    <w:rsid w:val="00B856E8"/>
    <w:rsid w:val="00B86670"/>
    <w:rsid w:val="00B86BF0"/>
    <w:rsid w:val="00B91E4C"/>
    <w:rsid w:val="00B9485E"/>
    <w:rsid w:val="00B94F26"/>
    <w:rsid w:val="00BA0553"/>
    <w:rsid w:val="00BA3E98"/>
    <w:rsid w:val="00BA5E83"/>
    <w:rsid w:val="00BA6603"/>
    <w:rsid w:val="00BB4578"/>
    <w:rsid w:val="00BB70B6"/>
    <w:rsid w:val="00BB7BA6"/>
    <w:rsid w:val="00BC04D8"/>
    <w:rsid w:val="00BC160C"/>
    <w:rsid w:val="00BC4ADF"/>
    <w:rsid w:val="00BC611D"/>
    <w:rsid w:val="00BD40E2"/>
    <w:rsid w:val="00BD6466"/>
    <w:rsid w:val="00BE4040"/>
    <w:rsid w:val="00BE44EC"/>
    <w:rsid w:val="00BE533A"/>
    <w:rsid w:val="00BE636F"/>
    <w:rsid w:val="00BE7E97"/>
    <w:rsid w:val="00BF10AA"/>
    <w:rsid w:val="00BF2B3E"/>
    <w:rsid w:val="00BF4B85"/>
    <w:rsid w:val="00C05C64"/>
    <w:rsid w:val="00C071A1"/>
    <w:rsid w:val="00C07530"/>
    <w:rsid w:val="00C12AB7"/>
    <w:rsid w:val="00C14A7D"/>
    <w:rsid w:val="00C17570"/>
    <w:rsid w:val="00C227DD"/>
    <w:rsid w:val="00C25184"/>
    <w:rsid w:val="00C26904"/>
    <w:rsid w:val="00C2778D"/>
    <w:rsid w:val="00C31B1C"/>
    <w:rsid w:val="00C338B5"/>
    <w:rsid w:val="00C35660"/>
    <w:rsid w:val="00C36180"/>
    <w:rsid w:val="00C36808"/>
    <w:rsid w:val="00C37708"/>
    <w:rsid w:val="00C4521D"/>
    <w:rsid w:val="00C47C84"/>
    <w:rsid w:val="00C51287"/>
    <w:rsid w:val="00C6015C"/>
    <w:rsid w:val="00C62195"/>
    <w:rsid w:val="00C636CB"/>
    <w:rsid w:val="00C7027B"/>
    <w:rsid w:val="00C76429"/>
    <w:rsid w:val="00C83E7F"/>
    <w:rsid w:val="00C87893"/>
    <w:rsid w:val="00C97224"/>
    <w:rsid w:val="00CA0F6D"/>
    <w:rsid w:val="00CA2CB3"/>
    <w:rsid w:val="00CA5DB6"/>
    <w:rsid w:val="00CA7E2A"/>
    <w:rsid w:val="00CB00B2"/>
    <w:rsid w:val="00CB0B43"/>
    <w:rsid w:val="00CB0CE0"/>
    <w:rsid w:val="00CB41F9"/>
    <w:rsid w:val="00CB427E"/>
    <w:rsid w:val="00CC1E29"/>
    <w:rsid w:val="00CD3526"/>
    <w:rsid w:val="00CD54EC"/>
    <w:rsid w:val="00CD702F"/>
    <w:rsid w:val="00CE018C"/>
    <w:rsid w:val="00CE2018"/>
    <w:rsid w:val="00CE34E4"/>
    <w:rsid w:val="00CE3D1C"/>
    <w:rsid w:val="00CE4723"/>
    <w:rsid w:val="00CF10CB"/>
    <w:rsid w:val="00CF450A"/>
    <w:rsid w:val="00D02E4D"/>
    <w:rsid w:val="00D050D8"/>
    <w:rsid w:val="00D233B7"/>
    <w:rsid w:val="00D239DA"/>
    <w:rsid w:val="00D24799"/>
    <w:rsid w:val="00D2766F"/>
    <w:rsid w:val="00D31183"/>
    <w:rsid w:val="00D33275"/>
    <w:rsid w:val="00D33BFA"/>
    <w:rsid w:val="00D40122"/>
    <w:rsid w:val="00D40740"/>
    <w:rsid w:val="00D41909"/>
    <w:rsid w:val="00D4451A"/>
    <w:rsid w:val="00D46168"/>
    <w:rsid w:val="00D463F4"/>
    <w:rsid w:val="00D4749A"/>
    <w:rsid w:val="00D61CD2"/>
    <w:rsid w:val="00D6249C"/>
    <w:rsid w:val="00D73492"/>
    <w:rsid w:val="00D74E60"/>
    <w:rsid w:val="00D766C8"/>
    <w:rsid w:val="00D76758"/>
    <w:rsid w:val="00D76C69"/>
    <w:rsid w:val="00D7701C"/>
    <w:rsid w:val="00D77515"/>
    <w:rsid w:val="00D77A4C"/>
    <w:rsid w:val="00D82656"/>
    <w:rsid w:val="00D872A2"/>
    <w:rsid w:val="00D87611"/>
    <w:rsid w:val="00D876C9"/>
    <w:rsid w:val="00D907FF"/>
    <w:rsid w:val="00D927DD"/>
    <w:rsid w:val="00D93A53"/>
    <w:rsid w:val="00DA2FF3"/>
    <w:rsid w:val="00DA6FD8"/>
    <w:rsid w:val="00DB0593"/>
    <w:rsid w:val="00DC65A5"/>
    <w:rsid w:val="00DD25CD"/>
    <w:rsid w:val="00DD445E"/>
    <w:rsid w:val="00DD5646"/>
    <w:rsid w:val="00DD6BE2"/>
    <w:rsid w:val="00DE3AB9"/>
    <w:rsid w:val="00DE5778"/>
    <w:rsid w:val="00DE66D6"/>
    <w:rsid w:val="00DE738C"/>
    <w:rsid w:val="00DE75AA"/>
    <w:rsid w:val="00DF247D"/>
    <w:rsid w:val="00DF2D8E"/>
    <w:rsid w:val="00DF340B"/>
    <w:rsid w:val="00DF5AD8"/>
    <w:rsid w:val="00DF750A"/>
    <w:rsid w:val="00E03AA4"/>
    <w:rsid w:val="00E132AF"/>
    <w:rsid w:val="00E13A92"/>
    <w:rsid w:val="00E15A5B"/>
    <w:rsid w:val="00E15C89"/>
    <w:rsid w:val="00E169DC"/>
    <w:rsid w:val="00E16F98"/>
    <w:rsid w:val="00E241CB"/>
    <w:rsid w:val="00E26F06"/>
    <w:rsid w:val="00E32463"/>
    <w:rsid w:val="00E330C8"/>
    <w:rsid w:val="00E34148"/>
    <w:rsid w:val="00E3479B"/>
    <w:rsid w:val="00E407C2"/>
    <w:rsid w:val="00E4089F"/>
    <w:rsid w:val="00E4648D"/>
    <w:rsid w:val="00E517FD"/>
    <w:rsid w:val="00E547AD"/>
    <w:rsid w:val="00E65649"/>
    <w:rsid w:val="00E66021"/>
    <w:rsid w:val="00E72242"/>
    <w:rsid w:val="00E8023F"/>
    <w:rsid w:val="00E84315"/>
    <w:rsid w:val="00E87DCF"/>
    <w:rsid w:val="00E923EE"/>
    <w:rsid w:val="00E95A48"/>
    <w:rsid w:val="00EA377B"/>
    <w:rsid w:val="00EA411D"/>
    <w:rsid w:val="00EA4AA9"/>
    <w:rsid w:val="00EA61DC"/>
    <w:rsid w:val="00EB006B"/>
    <w:rsid w:val="00EB6905"/>
    <w:rsid w:val="00EB7DB2"/>
    <w:rsid w:val="00EC1059"/>
    <w:rsid w:val="00EC6908"/>
    <w:rsid w:val="00ED1A97"/>
    <w:rsid w:val="00ED690E"/>
    <w:rsid w:val="00EE33FD"/>
    <w:rsid w:val="00EE7505"/>
    <w:rsid w:val="00EE7674"/>
    <w:rsid w:val="00EE7C6C"/>
    <w:rsid w:val="00EF2C07"/>
    <w:rsid w:val="00EF2EEF"/>
    <w:rsid w:val="00EF3B3E"/>
    <w:rsid w:val="00EF5313"/>
    <w:rsid w:val="00F06EB9"/>
    <w:rsid w:val="00F13EA7"/>
    <w:rsid w:val="00F2102E"/>
    <w:rsid w:val="00F24C23"/>
    <w:rsid w:val="00F25918"/>
    <w:rsid w:val="00F25D3E"/>
    <w:rsid w:val="00F26C00"/>
    <w:rsid w:val="00F26EDF"/>
    <w:rsid w:val="00F41C6B"/>
    <w:rsid w:val="00F435B2"/>
    <w:rsid w:val="00F53003"/>
    <w:rsid w:val="00F5421C"/>
    <w:rsid w:val="00F709FF"/>
    <w:rsid w:val="00F843B2"/>
    <w:rsid w:val="00F854D4"/>
    <w:rsid w:val="00F9449A"/>
    <w:rsid w:val="00F9537D"/>
    <w:rsid w:val="00F953E9"/>
    <w:rsid w:val="00F9576F"/>
    <w:rsid w:val="00F95ED9"/>
    <w:rsid w:val="00F96EA1"/>
    <w:rsid w:val="00FA6F23"/>
    <w:rsid w:val="00FA7ABF"/>
    <w:rsid w:val="00FB0F82"/>
    <w:rsid w:val="00FB1733"/>
    <w:rsid w:val="00FB2284"/>
    <w:rsid w:val="00FB384E"/>
    <w:rsid w:val="00FB3BCC"/>
    <w:rsid w:val="00FC2C64"/>
    <w:rsid w:val="00FC4137"/>
    <w:rsid w:val="00FC4D04"/>
    <w:rsid w:val="00FC5DFB"/>
    <w:rsid w:val="00FE17F7"/>
    <w:rsid w:val="00FE7DE8"/>
    <w:rsid w:val="00FF4E1D"/>
    <w:rsid w:val="00FF6102"/>
    <w:rsid w:val="00FF6FA1"/>
    <w:rsid w:val="00FF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2B2C36A5"/>
  <w15:docId w15:val="{A18D0F30-966D-4E56-BD57-BA5AE4B86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F10CB"/>
    <w:pPr>
      <w:bidi/>
    </w:pPr>
    <w:rPr>
      <w:sz w:val="24"/>
      <w:szCs w:val="24"/>
    </w:rPr>
  </w:style>
  <w:style w:type="paragraph" w:styleId="1">
    <w:name w:val="heading 1"/>
    <w:basedOn w:val="a0"/>
    <w:next w:val="a0"/>
    <w:link w:val="12"/>
    <w:qFormat/>
    <w:rsid w:val="00CF10CB"/>
    <w:pPr>
      <w:keepNext/>
      <w:numPr>
        <w:numId w:val="50"/>
      </w:numPr>
      <w:shd w:val="clear" w:color="auto" w:fill="F2F2F2"/>
      <w:spacing w:before="240" w:after="180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paragraph" w:styleId="22">
    <w:name w:val="heading 2"/>
    <w:basedOn w:val="2"/>
    <w:next w:val="a0"/>
    <w:link w:val="23"/>
    <w:unhideWhenUsed/>
    <w:qFormat/>
    <w:rsid w:val="00CF10CB"/>
    <w:pPr>
      <w:outlineLvl w:val="1"/>
    </w:pPr>
  </w:style>
  <w:style w:type="paragraph" w:styleId="32">
    <w:name w:val="heading 3"/>
    <w:basedOn w:val="a0"/>
    <w:link w:val="33"/>
    <w:qFormat/>
    <w:rsid w:val="00726A80"/>
    <w:pPr>
      <w:tabs>
        <w:tab w:val="left" w:pos="1304"/>
      </w:tabs>
      <w:spacing w:line="360" w:lineRule="auto"/>
      <w:ind w:left="1304" w:hanging="737"/>
      <w:jc w:val="both"/>
      <w:outlineLvl w:val="2"/>
    </w:pPr>
    <w:rPr>
      <w:rFonts w:ascii="Arial" w:eastAsia="PMingLiU" w:hAnsi="Arial" w:cs="Arial"/>
      <w:sz w:val="21"/>
      <w:szCs w:val="21"/>
    </w:rPr>
  </w:style>
  <w:style w:type="paragraph" w:styleId="42">
    <w:name w:val="heading 4"/>
    <w:basedOn w:val="32"/>
    <w:link w:val="43"/>
    <w:qFormat/>
    <w:rsid w:val="00726A80"/>
    <w:pPr>
      <w:tabs>
        <w:tab w:val="clear" w:pos="1304"/>
        <w:tab w:val="left" w:pos="2268"/>
      </w:tabs>
      <w:ind w:left="2268" w:hanging="964"/>
      <w:outlineLvl w:val="3"/>
    </w:pPr>
  </w:style>
  <w:style w:type="paragraph" w:styleId="50">
    <w:name w:val="heading 5"/>
    <w:basedOn w:val="a0"/>
    <w:link w:val="51"/>
    <w:qFormat/>
    <w:rsid w:val="00726A80"/>
    <w:pPr>
      <w:tabs>
        <w:tab w:val="left" w:pos="3402"/>
      </w:tabs>
      <w:spacing w:before="60" w:after="60" w:line="360" w:lineRule="auto"/>
      <w:ind w:left="3402" w:hanging="1134"/>
      <w:jc w:val="both"/>
      <w:outlineLvl w:val="4"/>
    </w:pPr>
    <w:rPr>
      <w:rFonts w:ascii="Arial" w:eastAsia="PMingLiU" w:hAnsi="Arial" w:cs="Arial"/>
      <w:sz w:val="21"/>
      <w:szCs w:val="21"/>
    </w:rPr>
  </w:style>
  <w:style w:type="paragraph" w:styleId="60">
    <w:name w:val="heading 6"/>
    <w:basedOn w:val="50"/>
    <w:link w:val="61"/>
    <w:qFormat/>
    <w:rsid w:val="00726A80"/>
    <w:pPr>
      <w:tabs>
        <w:tab w:val="clear" w:pos="3402"/>
        <w:tab w:val="left" w:pos="4678"/>
      </w:tabs>
      <w:ind w:left="4678" w:hanging="1276"/>
      <w:outlineLvl w:val="5"/>
    </w:pPr>
  </w:style>
  <w:style w:type="paragraph" w:styleId="7">
    <w:name w:val="heading 7"/>
    <w:basedOn w:val="22"/>
    <w:next w:val="a0"/>
    <w:link w:val="70"/>
    <w:qFormat/>
    <w:rsid w:val="00726A80"/>
    <w:pPr>
      <w:numPr>
        <w:numId w:val="22"/>
      </w:numPr>
      <w:outlineLvl w:val="6"/>
    </w:pPr>
    <w:rPr>
      <w:rFonts w:cs="Arial"/>
      <w:sz w:val="21"/>
      <w:szCs w:val="21"/>
    </w:rPr>
  </w:style>
  <w:style w:type="paragraph" w:styleId="9">
    <w:name w:val="heading 9"/>
    <w:basedOn w:val="a0"/>
    <w:next w:val="a0"/>
    <w:link w:val="90"/>
    <w:semiHidden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rsid w:val="00CF10CB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basedOn w:val="a1"/>
    <w:link w:val="a4"/>
    <w:rsid w:val="00CF10CB"/>
    <w:rPr>
      <w:sz w:val="24"/>
      <w:szCs w:val="24"/>
    </w:rPr>
  </w:style>
  <w:style w:type="paragraph" w:styleId="a6">
    <w:name w:val="footer"/>
    <w:basedOn w:val="a0"/>
    <w:link w:val="a7"/>
    <w:uiPriority w:val="99"/>
    <w:rsid w:val="00CF10CB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basedOn w:val="a1"/>
    <w:link w:val="a6"/>
    <w:uiPriority w:val="99"/>
    <w:rsid w:val="00CF10CB"/>
    <w:rPr>
      <w:sz w:val="24"/>
      <w:szCs w:val="24"/>
    </w:rPr>
  </w:style>
  <w:style w:type="character" w:styleId="Hyperlink">
    <w:name w:val="Hyperlink"/>
    <w:rsid w:val="00CF10CB"/>
    <w:rPr>
      <w:color w:val="3464BA"/>
      <w:u w:val="dotted" w:color="3464BA"/>
    </w:rPr>
  </w:style>
  <w:style w:type="character" w:styleId="a8">
    <w:name w:val="page number"/>
    <w:basedOn w:val="a1"/>
    <w:uiPriority w:val="99"/>
    <w:rsid w:val="00CF10CB"/>
  </w:style>
  <w:style w:type="paragraph" w:styleId="a9">
    <w:name w:val="footnote text"/>
    <w:basedOn w:val="a0"/>
    <w:link w:val="aa"/>
    <w:rsid w:val="00CF10CB"/>
    <w:rPr>
      <w:sz w:val="20"/>
      <w:szCs w:val="20"/>
    </w:rPr>
  </w:style>
  <w:style w:type="character" w:customStyle="1" w:styleId="aa">
    <w:name w:val="טקסט הערת שוליים תו"/>
    <w:basedOn w:val="a1"/>
    <w:link w:val="a9"/>
    <w:rsid w:val="00CF10CB"/>
  </w:style>
  <w:style w:type="character" w:styleId="ab">
    <w:name w:val="footnote reference"/>
    <w:basedOn w:val="a1"/>
    <w:rsid w:val="00CF10CB"/>
    <w:rPr>
      <w:vertAlign w:val="superscript"/>
    </w:rPr>
  </w:style>
  <w:style w:type="paragraph" w:customStyle="1" w:styleId="13">
    <w:name w:val="כותרת רמה 1"/>
    <w:basedOn w:val="a0"/>
    <w:link w:val="14"/>
    <w:qFormat/>
    <w:rsid w:val="00B2667E"/>
    <w:pPr>
      <w:keepNext/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">
    <w:name w:val="מספור משרד האוצר"/>
    <w:uiPriority w:val="99"/>
    <w:rsid w:val="00CF10CB"/>
    <w:pPr>
      <w:numPr>
        <w:numId w:val="2"/>
      </w:numPr>
    </w:pPr>
  </w:style>
  <w:style w:type="character" w:customStyle="1" w:styleId="14">
    <w:name w:val="כותרת רמה 1 תו"/>
    <w:basedOn w:val="a1"/>
    <w:link w:val="13"/>
    <w:rsid w:val="00B2667E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0"/>
    <w:link w:val="24"/>
    <w:qFormat/>
    <w:rsid w:val="00CF10CB"/>
    <w:pPr>
      <w:numPr>
        <w:ilvl w:val="1"/>
        <w:numId w:val="50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c">
    <w:name w:val="List Paragraph"/>
    <w:basedOn w:val="a0"/>
    <w:uiPriority w:val="34"/>
    <w:qFormat/>
    <w:rsid w:val="00CF10CB"/>
    <w:pPr>
      <w:ind w:left="720"/>
      <w:contextualSpacing/>
    </w:pPr>
  </w:style>
  <w:style w:type="character" w:customStyle="1" w:styleId="24">
    <w:name w:val="סעיף רמה 2 תו"/>
    <w:basedOn w:val="a1"/>
    <w:link w:val="2"/>
    <w:rsid w:val="00CF10CB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a0"/>
    <w:link w:val="34"/>
    <w:qFormat/>
    <w:rsid w:val="00CF10CB"/>
    <w:pPr>
      <w:numPr>
        <w:ilvl w:val="2"/>
        <w:numId w:val="50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4">
    <w:name w:val="סעיף רמה 3 תו"/>
    <w:basedOn w:val="24"/>
    <w:link w:val="3"/>
    <w:rsid w:val="00CF10CB"/>
    <w:rPr>
      <w:rFonts w:ascii="Arial" w:hAnsi="Arial" w:cstheme="minorBidi"/>
      <w:sz w:val="22"/>
      <w:szCs w:val="22"/>
    </w:rPr>
  </w:style>
  <w:style w:type="paragraph" w:customStyle="1" w:styleId="ad">
    <w:name w:val="טקסט סעיף"/>
    <w:basedOn w:val="a0"/>
    <w:link w:val="Char"/>
    <w:rsid w:val="00B2667E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paragraph" w:customStyle="1" w:styleId="ae">
    <w:name w:val="תת סעיף"/>
    <w:basedOn w:val="a0"/>
    <w:link w:val="Char0"/>
    <w:rsid w:val="00B2667E"/>
    <w:pPr>
      <w:tabs>
        <w:tab w:val="num" w:pos="1985"/>
      </w:tabs>
      <w:spacing w:line="360" w:lineRule="auto"/>
      <w:ind w:left="1985" w:hanging="851"/>
      <w:jc w:val="both"/>
    </w:pPr>
    <w:rPr>
      <w:rFonts w:cs="Arial"/>
      <w:sz w:val="22"/>
      <w:szCs w:val="22"/>
    </w:rPr>
  </w:style>
  <w:style w:type="paragraph" w:customStyle="1" w:styleId="15">
    <w:name w:val="תת סעיף1"/>
    <w:basedOn w:val="ae"/>
    <w:rsid w:val="00B2667E"/>
    <w:pPr>
      <w:tabs>
        <w:tab w:val="clear" w:pos="1985"/>
        <w:tab w:val="num" w:pos="3119"/>
      </w:tabs>
      <w:ind w:left="3119" w:hanging="1134"/>
    </w:pPr>
  </w:style>
  <w:style w:type="character" w:customStyle="1" w:styleId="Char">
    <w:name w:val="טקסט סעיף Char"/>
    <w:link w:val="ad"/>
    <w:rsid w:val="00B2667E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5"/>
    <w:rsid w:val="00B2667E"/>
    <w:pPr>
      <w:tabs>
        <w:tab w:val="clear" w:pos="3119"/>
        <w:tab w:val="num" w:pos="4253"/>
      </w:tabs>
      <w:ind w:left="4253"/>
    </w:pPr>
  </w:style>
  <w:style w:type="paragraph" w:customStyle="1" w:styleId="4">
    <w:name w:val="סעיף רמה 4"/>
    <w:basedOn w:val="3"/>
    <w:link w:val="44"/>
    <w:qFormat/>
    <w:rsid w:val="00CF10CB"/>
    <w:pPr>
      <w:numPr>
        <w:ilvl w:val="3"/>
      </w:numPr>
      <w:tabs>
        <w:tab w:val="clear" w:pos="1371"/>
        <w:tab w:val="left" w:pos="1513"/>
        <w:tab w:val="left" w:pos="2268"/>
      </w:tabs>
      <w:ind w:left="2268" w:hanging="897"/>
    </w:pPr>
  </w:style>
  <w:style w:type="paragraph" w:customStyle="1" w:styleId="5">
    <w:name w:val="סעיף רמה 5"/>
    <w:basedOn w:val="4"/>
    <w:link w:val="52"/>
    <w:qFormat/>
    <w:rsid w:val="00CF10CB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4">
    <w:name w:val="סעיף רמה 4 תו"/>
    <w:basedOn w:val="34"/>
    <w:link w:val="4"/>
    <w:rsid w:val="00CF10CB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"/>
    <w:link w:val="-Char"/>
    <w:qFormat/>
    <w:rsid w:val="00CF10CB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52">
    <w:name w:val="סעיף רמה 5 תו"/>
    <w:basedOn w:val="44"/>
    <w:link w:val="5"/>
    <w:rsid w:val="00CF10CB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0"/>
    <w:link w:val="-"/>
    <w:rsid w:val="00CF10CB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">
    <w:name w:val="Title"/>
    <w:basedOn w:val="a0"/>
    <w:next w:val="a0"/>
    <w:link w:val="af0"/>
    <w:qFormat/>
    <w:rsid w:val="00CF10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כותרת טקסט תו"/>
    <w:basedOn w:val="a1"/>
    <w:link w:val="af"/>
    <w:rsid w:val="00CF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2">
    <w:name w:val="כותרת 1 תו"/>
    <w:basedOn w:val="a1"/>
    <w:link w:val="1"/>
    <w:rsid w:val="00CF10CB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styleId="af1">
    <w:name w:val="Subtitle"/>
    <w:basedOn w:val="a0"/>
    <w:next w:val="a0"/>
    <w:link w:val="af2"/>
    <w:qFormat/>
    <w:rsid w:val="00CF10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2">
    <w:name w:val="כותרת משנה תו"/>
    <w:basedOn w:val="a1"/>
    <w:link w:val="af1"/>
    <w:rsid w:val="00CF10C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1"/>
    <w:link w:val="-1"/>
    <w:qFormat/>
    <w:rsid w:val="00CF10CB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styleId="FollowedHyperlink">
    <w:name w:val="FollowedHyperlink"/>
    <w:basedOn w:val="a1"/>
    <w:rsid w:val="00CF10CB"/>
    <w:rPr>
      <w:color w:val="954F72" w:themeColor="followedHyperlink"/>
      <w:u w:val="single"/>
    </w:rPr>
  </w:style>
  <w:style w:type="character" w:customStyle="1" w:styleId="-1">
    <w:name w:val="נספח - תיאור תו"/>
    <w:basedOn w:val="af2"/>
    <w:link w:val="-0"/>
    <w:rsid w:val="00CF10C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3">
    <w:name w:val="כותרת סעיף"/>
    <w:basedOn w:val="a0"/>
    <w:rsid w:val="00B2667E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e"/>
    <w:rsid w:val="00B2667E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d"/>
    <w:link w:val="CharCharChar"/>
    <w:rsid w:val="00B2667E"/>
    <w:pPr>
      <w:tabs>
        <w:tab w:val="clear" w:pos="1107"/>
      </w:tabs>
      <w:ind w:left="1440" w:hanging="360"/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B2667E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f4">
    <w:name w:val="הגדרות"/>
    <w:basedOn w:val="a0"/>
    <w:link w:val="af5"/>
    <w:qFormat/>
    <w:rsid w:val="00B2667E"/>
    <w:pPr>
      <w:spacing w:line="360" w:lineRule="auto"/>
      <w:ind w:left="360" w:hanging="360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5">
    <w:name w:val="הגדרות תו"/>
    <w:basedOn w:val="a1"/>
    <w:link w:val="af4"/>
    <w:rsid w:val="00B2667E"/>
    <w:rPr>
      <w:rFonts w:ascii="Arial" w:hAnsi="Arial" w:cs="Arial"/>
      <w:sz w:val="22"/>
      <w:szCs w:val="22"/>
    </w:rPr>
  </w:style>
  <w:style w:type="paragraph" w:customStyle="1" w:styleId="af6">
    <w:name w:val="טקסט סעיף מודגש"/>
    <w:basedOn w:val="ad"/>
    <w:link w:val="af7"/>
    <w:rsid w:val="007F7BFA"/>
    <w:pPr>
      <w:tabs>
        <w:tab w:val="clear" w:pos="1107"/>
      </w:tabs>
      <w:ind w:left="1440" w:hanging="360"/>
    </w:pPr>
    <w:rPr>
      <w:b/>
      <w:bCs/>
    </w:rPr>
  </w:style>
  <w:style w:type="character" w:customStyle="1" w:styleId="af7">
    <w:name w:val="טקסט סעיף מודגש תו"/>
    <w:link w:val="af6"/>
    <w:rsid w:val="007F7BFA"/>
    <w:rPr>
      <w:rFonts w:ascii="Arial" w:hAnsi="Arial" w:cs="Arial"/>
      <w:b/>
      <w:bCs/>
      <w:sz w:val="22"/>
      <w:szCs w:val="22"/>
    </w:rPr>
  </w:style>
  <w:style w:type="paragraph" w:customStyle="1" w:styleId="af8">
    <w:name w:val="אייקון מערכות מידע"/>
    <w:basedOn w:val="ad"/>
    <w:link w:val="af9"/>
    <w:rsid w:val="007F7BFA"/>
    <w:pPr>
      <w:tabs>
        <w:tab w:val="clear" w:pos="1107"/>
      </w:tabs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9">
    <w:name w:val="אייקון מערכות מידע תו"/>
    <w:link w:val="af8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fa">
    <w:name w:val="טקסט רץ טבלה עליונה"/>
    <w:basedOn w:val="a0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afb">
    <w:name w:val="annotation reference"/>
    <w:basedOn w:val="a1"/>
    <w:unhideWhenUsed/>
    <w:rsid w:val="00CF10CB"/>
    <w:rPr>
      <w:sz w:val="16"/>
      <w:szCs w:val="16"/>
    </w:rPr>
  </w:style>
  <w:style w:type="paragraph" w:styleId="afc">
    <w:name w:val="annotation text"/>
    <w:basedOn w:val="a0"/>
    <w:link w:val="afd"/>
    <w:unhideWhenUsed/>
    <w:rsid w:val="00CF10CB"/>
    <w:rPr>
      <w:sz w:val="20"/>
      <w:szCs w:val="20"/>
    </w:rPr>
  </w:style>
  <w:style w:type="character" w:customStyle="1" w:styleId="afd">
    <w:name w:val="טקסט הערה תו"/>
    <w:basedOn w:val="a1"/>
    <w:link w:val="afc"/>
    <w:rsid w:val="00CF10CB"/>
  </w:style>
  <w:style w:type="paragraph" w:styleId="afe">
    <w:name w:val="annotation subject"/>
    <w:basedOn w:val="afc"/>
    <w:next w:val="afc"/>
    <w:link w:val="aff"/>
    <w:unhideWhenUsed/>
    <w:rsid w:val="00CF10CB"/>
    <w:rPr>
      <w:b/>
      <w:bCs/>
    </w:rPr>
  </w:style>
  <w:style w:type="character" w:customStyle="1" w:styleId="aff">
    <w:name w:val="נושא הערה תו"/>
    <w:basedOn w:val="afd"/>
    <w:link w:val="afe"/>
    <w:rsid w:val="00CF10CB"/>
    <w:rPr>
      <w:b/>
      <w:bCs/>
    </w:rPr>
  </w:style>
  <w:style w:type="paragraph" w:styleId="aff0">
    <w:name w:val="Balloon Text"/>
    <w:basedOn w:val="a0"/>
    <w:link w:val="aff1"/>
    <w:rsid w:val="00CF10CB"/>
    <w:rPr>
      <w:rFonts w:ascii="Tahoma" w:hAnsi="Tahoma" w:cs="Tahoma"/>
      <w:sz w:val="16"/>
      <w:szCs w:val="16"/>
    </w:rPr>
  </w:style>
  <w:style w:type="character" w:customStyle="1" w:styleId="aff1">
    <w:name w:val="טקסט בלונים תו"/>
    <w:basedOn w:val="a1"/>
    <w:link w:val="aff0"/>
    <w:rsid w:val="00CF10CB"/>
    <w:rPr>
      <w:rFonts w:ascii="Tahoma" w:hAnsi="Tahoma" w:cs="Tahoma"/>
      <w:sz w:val="16"/>
      <w:szCs w:val="16"/>
    </w:rPr>
  </w:style>
  <w:style w:type="paragraph" w:customStyle="1" w:styleId="aff2">
    <w:name w:val="טקסט נספח"/>
    <w:basedOn w:val="a0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23">
    <w:name w:val="כותרת 2 תו"/>
    <w:basedOn w:val="a1"/>
    <w:link w:val="22"/>
    <w:rsid w:val="00CF10CB"/>
    <w:rPr>
      <w:rFonts w:ascii="Arial" w:hAnsi="Arial" w:cstheme="minorBidi"/>
      <w:sz w:val="22"/>
      <w:szCs w:val="22"/>
    </w:rPr>
  </w:style>
  <w:style w:type="paragraph" w:customStyle="1" w:styleId="10">
    <w:name w:val="זיו1"/>
    <w:basedOn w:val="a0"/>
    <w:rsid w:val="003431C5"/>
    <w:pPr>
      <w:numPr>
        <w:numId w:val="7"/>
      </w:numPr>
      <w:spacing w:before="240"/>
      <w:jc w:val="both"/>
    </w:pPr>
  </w:style>
  <w:style w:type="paragraph" w:customStyle="1" w:styleId="20">
    <w:name w:val="זיו2"/>
    <w:basedOn w:val="a0"/>
    <w:rsid w:val="003431C5"/>
    <w:pPr>
      <w:numPr>
        <w:ilvl w:val="1"/>
        <w:numId w:val="7"/>
      </w:numPr>
      <w:spacing w:before="240"/>
      <w:jc w:val="both"/>
    </w:pPr>
  </w:style>
  <w:style w:type="paragraph" w:customStyle="1" w:styleId="30">
    <w:name w:val="זיו3"/>
    <w:basedOn w:val="a0"/>
    <w:rsid w:val="003431C5"/>
    <w:pPr>
      <w:numPr>
        <w:ilvl w:val="2"/>
        <w:numId w:val="7"/>
      </w:numPr>
      <w:spacing w:before="240"/>
      <w:jc w:val="both"/>
    </w:pPr>
  </w:style>
  <w:style w:type="paragraph" w:customStyle="1" w:styleId="40">
    <w:name w:val="זיו4"/>
    <w:basedOn w:val="a0"/>
    <w:rsid w:val="003431C5"/>
    <w:pPr>
      <w:numPr>
        <w:ilvl w:val="3"/>
        <w:numId w:val="7"/>
      </w:numPr>
      <w:spacing w:before="240"/>
      <w:jc w:val="both"/>
    </w:pPr>
  </w:style>
  <w:style w:type="paragraph" w:customStyle="1" w:styleId="11">
    <w:name w:val="היסט1"/>
    <w:basedOn w:val="a0"/>
    <w:rsid w:val="007127CA"/>
    <w:pPr>
      <w:numPr>
        <w:numId w:val="8"/>
      </w:numPr>
      <w:spacing w:before="240"/>
      <w:jc w:val="both"/>
    </w:pPr>
    <w:rPr>
      <w:rFonts w:ascii="Arial" w:hAnsi="Arial"/>
    </w:rPr>
  </w:style>
  <w:style w:type="paragraph" w:customStyle="1" w:styleId="21">
    <w:name w:val="היסט2"/>
    <w:basedOn w:val="a0"/>
    <w:rsid w:val="007127CA"/>
    <w:pPr>
      <w:numPr>
        <w:ilvl w:val="1"/>
        <w:numId w:val="8"/>
      </w:numPr>
      <w:spacing w:before="240"/>
      <w:jc w:val="both"/>
    </w:pPr>
    <w:rPr>
      <w:rFonts w:ascii="Arial" w:hAnsi="Arial"/>
    </w:rPr>
  </w:style>
  <w:style w:type="paragraph" w:customStyle="1" w:styleId="31">
    <w:name w:val="היסט3"/>
    <w:basedOn w:val="a0"/>
    <w:rsid w:val="007127CA"/>
    <w:pPr>
      <w:numPr>
        <w:ilvl w:val="2"/>
        <w:numId w:val="8"/>
      </w:numPr>
      <w:spacing w:before="240"/>
      <w:jc w:val="both"/>
    </w:pPr>
    <w:rPr>
      <w:rFonts w:ascii="Arial" w:hAnsi="Arial"/>
    </w:rPr>
  </w:style>
  <w:style w:type="paragraph" w:customStyle="1" w:styleId="41">
    <w:name w:val="היסט4"/>
    <w:basedOn w:val="a0"/>
    <w:rsid w:val="007127CA"/>
    <w:pPr>
      <w:numPr>
        <w:ilvl w:val="3"/>
        <w:numId w:val="8"/>
      </w:numPr>
      <w:spacing w:before="240"/>
      <w:jc w:val="both"/>
    </w:pPr>
    <w:rPr>
      <w:rFonts w:ascii="Arial" w:hAnsi="Arial"/>
    </w:rPr>
  </w:style>
  <w:style w:type="character" w:customStyle="1" w:styleId="90">
    <w:name w:val="כותרת 9 תו"/>
    <w:basedOn w:val="a1"/>
    <w:link w:val="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ff3">
    <w:name w:val="כותרת שם נספח"/>
    <w:basedOn w:val="a0"/>
    <w:rsid w:val="00F40537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aff4">
    <w:name w:val="כותרת טבלת נספחים"/>
    <w:basedOn w:val="a0"/>
    <w:rsid w:val="00B0051D"/>
    <w:pPr>
      <w:jc w:val="center"/>
    </w:pPr>
    <w:rPr>
      <w:rFonts w:ascii="Arial" w:hAnsi="Arial" w:cs="Arial"/>
      <w:b/>
      <w:color w:val="1B3461"/>
      <w:sz w:val="28"/>
      <w:szCs w:val="22"/>
    </w:rPr>
  </w:style>
  <w:style w:type="character" w:customStyle="1" w:styleId="default">
    <w:name w:val="default"/>
    <w:rsid w:val="007852D5"/>
    <w:rPr>
      <w:rFonts w:ascii="Times New Roman" w:hAnsi="Times New Roman" w:cs="Times New Roman"/>
      <w:sz w:val="20"/>
      <w:szCs w:val="26"/>
    </w:rPr>
  </w:style>
  <w:style w:type="paragraph" w:styleId="aff5">
    <w:name w:val="Revision"/>
    <w:hidden/>
    <w:uiPriority w:val="99"/>
    <w:semiHidden/>
    <w:rsid w:val="0021241F"/>
    <w:rPr>
      <w:sz w:val="24"/>
      <w:szCs w:val="24"/>
    </w:rPr>
  </w:style>
  <w:style w:type="character" w:customStyle="1" w:styleId="33">
    <w:name w:val="כותרת 3 תו"/>
    <w:basedOn w:val="a1"/>
    <w:link w:val="32"/>
    <w:rsid w:val="00726A80"/>
    <w:rPr>
      <w:rFonts w:ascii="Arial" w:eastAsia="PMingLiU" w:hAnsi="Arial" w:cs="Arial"/>
      <w:sz w:val="21"/>
      <w:szCs w:val="21"/>
    </w:rPr>
  </w:style>
  <w:style w:type="character" w:customStyle="1" w:styleId="43">
    <w:name w:val="כותרת 4 תו"/>
    <w:basedOn w:val="a1"/>
    <w:link w:val="42"/>
    <w:rsid w:val="00726A80"/>
    <w:rPr>
      <w:rFonts w:ascii="Arial" w:eastAsia="PMingLiU" w:hAnsi="Arial" w:cs="Arial"/>
      <w:sz w:val="21"/>
      <w:szCs w:val="21"/>
    </w:rPr>
  </w:style>
  <w:style w:type="character" w:customStyle="1" w:styleId="51">
    <w:name w:val="כותרת 5 תו"/>
    <w:basedOn w:val="a1"/>
    <w:link w:val="50"/>
    <w:rsid w:val="00726A80"/>
    <w:rPr>
      <w:rFonts w:ascii="Arial" w:eastAsia="PMingLiU" w:hAnsi="Arial" w:cs="Arial"/>
      <w:sz w:val="21"/>
      <w:szCs w:val="21"/>
    </w:rPr>
  </w:style>
  <w:style w:type="character" w:customStyle="1" w:styleId="61">
    <w:name w:val="כותרת 6 תו"/>
    <w:basedOn w:val="a1"/>
    <w:link w:val="60"/>
    <w:rsid w:val="00726A80"/>
    <w:rPr>
      <w:rFonts w:ascii="Arial" w:eastAsia="PMingLiU" w:hAnsi="Arial" w:cs="Arial"/>
      <w:sz w:val="21"/>
      <w:szCs w:val="21"/>
    </w:rPr>
  </w:style>
  <w:style w:type="character" w:customStyle="1" w:styleId="70">
    <w:name w:val="כותרת 7 תו"/>
    <w:basedOn w:val="a1"/>
    <w:link w:val="7"/>
    <w:rsid w:val="00726A80"/>
    <w:rPr>
      <w:rFonts w:ascii="Arial" w:hAnsi="Arial" w:cs="Arial"/>
      <w:sz w:val="21"/>
      <w:szCs w:val="21"/>
    </w:rPr>
  </w:style>
  <w:style w:type="character" w:customStyle="1" w:styleId="Char1">
    <w:name w:val="הגדרות Char"/>
    <w:basedOn w:val="70"/>
    <w:rsid w:val="00726A80"/>
    <w:rPr>
      <w:rFonts w:ascii="Arial" w:eastAsia="Times New Roman" w:hAnsi="Arial" w:cs="Arial"/>
      <w:i/>
      <w:iCs/>
      <w:sz w:val="21"/>
      <w:szCs w:val="21"/>
    </w:rPr>
  </w:style>
  <w:style w:type="paragraph" w:customStyle="1" w:styleId="Heading2U">
    <w:name w:val="Heading 2U"/>
    <w:basedOn w:val="22"/>
    <w:link w:val="Heading2UChar"/>
    <w:qFormat/>
    <w:rsid w:val="00726A80"/>
    <w:pPr>
      <w:spacing w:before="60"/>
    </w:pPr>
    <w:rPr>
      <w:rFonts w:cs="Arial"/>
      <w:sz w:val="21"/>
      <w:szCs w:val="21"/>
      <w:u w:val="single"/>
    </w:rPr>
  </w:style>
  <w:style w:type="character" w:customStyle="1" w:styleId="Heading2UChar">
    <w:name w:val="Heading 2U Char"/>
    <w:link w:val="Heading2U"/>
    <w:rsid w:val="00726A80"/>
    <w:rPr>
      <w:rFonts w:ascii="Arial" w:hAnsi="Arial" w:cs="Arial"/>
      <w:sz w:val="21"/>
      <w:szCs w:val="21"/>
      <w:u w:val="single"/>
    </w:rPr>
  </w:style>
  <w:style w:type="paragraph" w:customStyle="1" w:styleId="6">
    <w:name w:val="סעיף רמה 6"/>
    <w:basedOn w:val="5"/>
    <w:link w:val="6Char"/>
    <w:qFormat/>
    <w:rsid w:val="00CF10CB"/>
    <w:pPr>
      <w:numPr>
        <w:ilvl w:val="5"/>
      </w:numPr>
      <w:ind w:left="4820" w:hanging="1418"/>
    </w:pPr>
  </w:style>
  <w:style w:type="character" w:customStyle="1" w:styleId="6Char">
    <w:name w:val="סעיף רמה 6 Char"/>
    <w:basedOn w:val="52"/>
    <w:link w:val="6"/>
    <w:rsid w:val="00CF10CB"/>
    <w:rPr>
      <w:rFonts w:ascii="Arial" w:hAnsi="Arial" w:cstheme="minorBidi"/>
      <w:sz w:val="22"/>
      <w:szCs w:val="22"/>
    </w:rPr>
  </w:style>
  <w:style w:type="character" w:customStyle="1" w:styleId="apple-converted-space">
    <w:name w:val="apple-converted-space"/>
    <w:rsid w:val="00B2667E"/>
  </w:style>
  <w:style w:type="paragraph" w:customStyle="1" w:styleId="220">
    <w:name w:val="סעיף רמה 22"/>
    <w:basedOn w:val="2"/>
    <w:link w:val="22Char"/>
    <w:qFormat/>
    <w:rsid w:val="00CF10CB"/>
    <w:pPr>
      <w:keepNext/>
    </w:pPr>
    <w:rPr>
      <w:u w:val="single"/>
    </w:rPr>
  </w:style>
  <w:style w:type="paragraph" w:customStyle="1" w:styleId="330">
    <w:name w:val="סעיף רמה 33"/>
    <w:basedOn w:val="3"/>
    <w:link w:val="33Char"/>
    <w:qFormat/>
    <w:rsid w:val="00CF10CB"/>
    <w:pPr>
      <w:keepNext/>
      <w:ind w:left="1372" w:hanging="805"/>
    </w:pPr>
  </w:style>
  <w:style w:type="character" w:customStyle="1" w:styleId="22Char">
    <w:name w:val="סעיף רמה 22 Char"/>
    <w:basedOn w:val="24"/>
    <w:link w:val="220"/>
    <w:rsid w:val="00CF10CB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4"/>
    <w:link w:val="330"/>
    <w:rsid w:val="00CF10CB"/>
    <w:rPr>
      <w:rFonts w:ascii="Arial" w:hAnsi="Arial" w:cstheme="minorBidi"/>
      <w:sz w:val="22"/>
      <w:szCs w:val="22"/>
    </w:rPr>
  </w:style>
  <w:style w:type="table" w:styleId="aff6">
    <w:name w:val="Table Grid"/>
    <w:aliases w:val="טקסט טבלה תחתונה"/>
    <w:basedOn w:val="a2"/>
    <w:rsid w:val="00BE7E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7">
    <w:name w:val="Unresolved Mention"/>
    <w:basedOn w:val="a1"/>
    <w:uiPriority w:val="99"/>
    <w:semiHidden/>
    <w:unhideWhenUsed/>
    <w:rsid w:val="00C269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gov.il/he/Departments/policies/2014_dec1605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gov.il/he/Departments/policies/2007_des1661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ovforms.gov.il/mw/forms/SupportContact@mof.gov.il?SystemCode=500003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r\Desktop\Horaa_Full_Document_Template%20(002).doc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AC983-4591-4704-A6E4-931876BA2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0FCAEA-3571-4659-AC2F-CB19A87C8C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51DF47-0AC6-4773-B876-BCF61D3D0B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630705-0F90-49AF-A9CA-94FC3FAAE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Horaa_Full_Document_Template (002).docx</Template>
  <TotalTime>41</TotalTime>
  <Pages>5</Pages>
  <Words>831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MOF</Company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ערן אפרים</dc:creator>
  <cp:lastModifiedBy>Amir Lefler</cp:lastModifiedBy>
  <cp:revision>4</cp:revision>
  <dcterms:created xsi:type="dcterms:W3CDTF">2024-12-08T10:18:00Z</dcterms:created>
  <dcterms:modified xsi:type="dcterms:W3CDTF">2024-12-24T09:35:00Z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SecondaryChapterName">
    <vt:lpwstr>880;#הקצאת דיור|4a55572c-ccf2-4a46-854e-19feb1de423c</vt:lpwstr>
  </property>
  <property fmtid="{D5CDD505-2E9C-101B-9397-08002B2CF9AE}" pid="4" name="MMDMainChapterName">
    <vt:lpwstr>879;#דיור ממשלתי|5a99be79-c4b7-4590-9c78-bcadbc90a668</vt:lpwstr>
  </property>
  <property fmtid="{D5CDD505-2E9C-101B-9397-08002B2CF9AE}" pid="5" name="MMDTakamChapter">
    <vt:lpwstr/>
  </property>
</Properties>
</file>